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1ED5E" w14:textId="2EB99EDD" w:rsidR="00080C97" w:rsidRPr="002520CE" w:rsidRDefault="002B48D9" w:rsidP="00EB28A3">
      <w:pPr>
        <w:pStyle w:val="NoSpacing"/>
        <w:jc w:val="both"/>
      </w:pPr>
      <w:r w:rsidRPr="002520CE">
        <w:t>Kerem Buyukdereli</w:t>
      </w:r>
      <w:r w:rsidRPr="002520CE">
        <w:tab/>
        <w:t>64666</w:t>
      </w:r>
    </w:p>
    <w:p w14:paraId="22327000" w14:textId="656107E3" w:rsidR="002B48D9" w:rsidRPr="002520CE" w:rsidRDefault="002B48D9" w:rsidP="00EB28A3">
      <w:pPr>
        <w:pStyle w:val="NoSpacing"/>
        <w:jc w:val="both"/>
      </w:pPr>
      <w:r w:rsidRPr="002520CE">
        <w:t>Onat Yapici</w:t>
      </w:r>
      <w:r w:rsidRPr="002520CE">
        <w:tab/>
        <w:t>63898</w:t>
      </w:r>
    </w:p>
    <w:p w14:paraId="5204DB4E" w14:textId="105B860E" w:rsidR="002B48D9" w:rsidRPr="002520CE" w:rsidRDefault="002B48D9" w:rsidP="00EB28A3">
      <w:pPr>
        <w:pStyle w:val="NoSpacing"/>
        <w:jc w:val="both"/>
        <w:rPr>
          <w:rStyle w:val="hoenzb"/>
        </w:rPr>
      </w:pPr>
      <w:r w:rsidRPr="002520CE">
        <w:rPr>
          <w:rStyle w:val="hoenzb"/>
        </w:rPr>
        <w:t>Dr. Banu Yobaş</w:t>
      </w:r>
    </w:p>
    <w:p w14:paraId="0956C5D7" w14:textId="5DA06ED5" w:rsidR="00080C97" w:rsidRPr="002520CE" w:rsidRDefault="002B48D9" w:rsidP="00EB28A3">
      <w:pPr>
        <w:pStyle w:val="NoSpacing"/>
        <w:jc w:val="both"/>
      </w:pPr>
      <w:r w:rsidRPr="002520CE">
        <w:t>ENGR 350</w:t>
      </w:r>
    </w:p>
    <w:p w14:paraId="60F0875F" w14:textId="56958880" w:rsidR="007D4B2F" w:rsidRPr="002520CE" w:rsidRDefault="002B48D9" w:rsidP="00EB28A3">
      <w:pPr>
        <w:pStyle w:val="NoSpacing"/>
        <w:jc w:val="both"/>
      </w:pPr>
      <w:r w:rsidRPr="002520CE">
        <w:t>20/08/2019</w:t>
      </w:r>
    </w:p>
    <w:p w14:paraId="5C2D379B" w14:textId="7027F92E" w:rsidR="00A27DDE" w:rsidRPr="002520CE" w:rsidRDefault="002B48D9" w:rsidP="002520CE">
      <w:pPr>
        <w:pStyle w:val="Title"/>
        <w:rPr>
          <w:b/>
          <w:bCs/>
        </w:rPr>
      </w:pPr>
      <w:r w:rsidRPr="002520CE">
        <w:rPr>
          <w:b/>
          <w:bCs/>
        </w:rPr>
        <w:t>Identifying Volkswagen Passat and Fiat Doblo using Convolutional Neural Network</w:t>
      </w:r>
    </w:p>
    <w:p w14:paraId="73485978" w14:textId="0D69BA41" w:rsidR="00080C97" w:rsidRDefault="002B48D9" w:rsidP="00EB28A3">
      <w:pPr>
        <w:jc w:val="both"/>
      </w:pPr>
      <w:r>
        <w:t>As PickCar group we first decided to focus on a suggestion engine for cars. It was planned to take specifications of the car you would like to have, and specifications of the car the user currently owns. However, considering the current advancements</w:t>
      </w:r>
      <w:r w:rsidR="00F465F6">
        <w:t xml:space="preserve"> and saturation</w:t>
      </w:r>
      <w:r>
        <w:t xml:space="preserve"> in the suggestion engines we decided that a neural network that would </w:t>
      </w:r>
      <w:r w:rsidR="00F465F6">
        <w:t>identify a car from its photos would be a more useful tool at the moment in Turkey. We are planning to put together a neural network that could make a binary choice, whether it is a Volkswagen Passat or a Fiat Doblo, given the car photos. This neural network, when trained for more car brands and models, can be used in security cameras placed in the roads and streets to collect data about how owners of each car model react to different traffic situations</w:t>
      </w:r>
      <w:r w:rsidR="00057EE5">
        <w:t>, whether they prefer to take a longer road with less traffic or if they would choose to go directly with more traffic, and help manufacturers tweak their cars according to driver</w:t>
      </w:r>
      <w:r w:rsidR="00524F39">
        <w:t xml:space="preserve"> preferences</w:t>
      </w:r>
      <w:r w:rsidR="00057EE5">
        <w:t>.</w:t>
      </w:r>
    </w:p>
    <w:p w14:paraId="5DC1580E" w14:textId="2C1B0D22" w:rsidR="005F35EF" w:rsidRDefault="00EB28A3" w:rsidP="00EB28A3">
      <w:pPr>
        <w:jc w:val="both"/>
      </w:pPr>
      <w:r w:rsidRPr="00EB28A3">
        <w:rPr>
          <w:noProof/>
        </w:rPr>
        <w:drawing>
          <wp:anchor distT="0" distB="0" distL="114300" distR="114300" simplePos="0" relativeHeight="251659264" behindDoc="0" locked="0" layoutInCell="1" allowOverlap="1" wp14:anchorId="017F07BE" wp14:editId="00A10802">
            <wp:simplePos x="0" y="0"/>
            <wp:positionH relativeFrom="margin">
              <wp:align>right</wp:align>
            </wp:positionH>
            <wp:positionV relativeFrom="paragraph">
              <wp:posOffset>13970</wp:posOffset>
            </wp:positionV>
            <wp:extent cx="1845310" cy="12827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1845310" cy="1282700"/>
                    </a:xfrm>
                    <a:prstGeom prst="rect">
                      <a:avLst/>
                    </a:prstGeom>
                  </pic:spPr>
                </pic:pic>
              </a:graphicData>
            </a:graphic>
            <wp14:sizeRelH relativeFrom="margin">
              <wp14:pctWidth>0</wp14:pctWidth>
            </wp14:sizeRelH>
            <wp14:sizeRelV relativeFrom="margin">
              <wp14:pctHeight>0</wp14:pctHeight>
            </wp14:sizeRelV>
          </wp:anchor>
        </w:drawing>
      </w:r>
      <w:r w:rsidR="005E7172">
        <w:t>Currently car identification in Turkey is based on license plates in front and back of each car.</w:t>
      </w:r>
      <w:r w:rsidR="00CB376E">
        <w:t xml:space="preserve"> This method</w:t>
      </w:r>
      <w:r w:rsidR="00C91D02">
        <w:t xml:space="preserve"> has some shortcomings considering how small </w:t>
      </w:r>
      <w:r w:rsidR="009D32AA">
        <w:t xml:space="preserve">the license plates are compared to cars. </w:t>
      </w:r>
      <w:r w:rsidR="005F35EF">
        <w:t xml:space="preserve">Some of the problems </w:t>
      </w:r>
      <w:r w:rsidR="001142B2">
        <w:t xml:space="preserve">bounded to using only </w:t>
      </w:r>
      <w:r w:rsidR="00917BFC">
        <w:t>license plate</w:t>
      </w:r>
      <w:r w:rsidR="001142B2">
        <w:t>s for identification</w:t>
      </w:r>
      <w:r w:rsidR="00917BFC">
        <w:t xml:space="preserve"> </w:t>
      </w:r>
      <w:r w:rsidR="005F35EF">
        <w:t>can be listed as:</w:t>
      </w:r>
      <w:r w:rsidRPr="00EB28A3">
        <w:rPr>
          <w:noProof/>
        </w:rPr>
        <w:t xml:space="preserve"> </w:t>
      </w:r>
    </w:p>
    <w:p w14:paraId="1B200748" w14:textId="68707AA8" w:rsidR="005F35EF" w:rsidRDefault="009D32AA" w:rsidP="00EB28A3">
      <w:pPr>
        <w:pStyle w:val="ListParagraph"/>
        <w:numPr>
          <w:ilvl w:val="0"/>
          <w:numId w:val="18"/>
        </w:numPr>
        <w:jc w:val="both"/>
      </w:pPr>
      <w:r>
        <w:t>not always in the same height or angle</w:t>
      </w:r>
    </w:p>
    <w:p w14:paraId="3132432B" w14:textId="6C90E37A" w:rsidR="005F35EF" w:rsidRDefault="009D32AA" w:rsidP="00EB28A3">
      <w:pPr>
        <w:pStyle w:val="ListParagraph"/>
        <w:numPr>
          <w:ilvl w:val="0"/>
          <w:numId w:val="18"/>
        </w:numPr>
        <w:jc w:val="both"/>
      </w:pPr>
      <w:r>
        <w:lastRenderedPageBreak/>
        <w:t>some drivers put them inside their cars</w:t>
      </w:r>
    </w:p>
    <w:p w14:paraId="1D4B6CDE" w14:textId="73CD8863" w:rsidR="00057EE5" w:rsidRDefault="009C7CB9" w:rsidP="00EB28A3">
      <w:pPr>
        <w:pStyle w:val="ListParagraph"/>
        <w:numPr>
          <w:ilvl w:val="0"/>
          <w:numId w:val="18"/>
        </w:numPr>
        <w:jc w:val="both"/>
      </w:pPr>
      <w:r>
        <w:t>can be easily obscured</w:t>
      </w:r>
      <w:r w:rsidR="00051CBD">
        <w:t xml:space="preserve"> with</w:t>
      </w:r>
      <w:r w:rsidR="00BC12E5">
        <w:t xml:space="preserve"> snow and other external effects</w:t>
      </w:r>
      <w:r>
        <w:t>.</w:t>
      </w:r>
    </w:p>
    <w:p w14:paraId="64EF6270" w14:textId="1819E4BE" w:rsidR="00CE27D9" w:rsidRDefault="00C535AD" w:rsidP="00EB28A3">
      <w:pPr>
        <w:pStyle w:val="ListParagraph"/>
        <w:numPr>
          <w:ilvl w:val="0"/>
          <w:numId w:val="18"/>
        </w:numPr>
        <w:jc w:val="both"/>
      </w:pPr>
      <w:r>
        <w:t>difficult to capture while the vehicle is turning</w:t>
      </w:r>
    </w:p>
    <w:p w14:paraId="7F32A45D" w14:textId="17A98E98" w:rsidR="0092785F" w:rsidRDefault="00BE6E25" w:rsidP="00EB28A3">
      <w:pPr>
        <w:ind w:firstLine="0"/>
        <w:jc w:val="both"/>
      </w:pPr>
      <w:r>
        <w:t xml:space="preserve">These </w:t>
      </w:r>
      <w:r w:rsidRPr="00BE6E25">
        <w:t>inadequacies</w:t>
      </w:r>
      <w:r>
        <w:t xml:space="preserve"> cau</w:t>
      </w:r>
      <w:r w:rsidR="005B5D3E">
        <w:t xml:space="preserve">se </w:t>
      </w:r>
      <w:r w:rsidR="000C0147">
        <w:t>wrong license plate</w:t>
      </w:r>
      <w:r w:rsidR="00C82E40">
        <w:t xml:space="preserve"> numbers </w:t>
      </w:r>
      <w:r w:rsidR="000A005B">
        <w:t xml:space="preserve">to be identified and sometimes lead to </w:t>
      </w:r>
      <w:r w:rsidR="00BD2A59">
        <w:t xml:space="preserve">wrongly issued </w:t>
      </w:r>
      <w:sdt>
        <w:sdtPr>
          <w:id w:val="-159694554"/>
          <w:citation/>
        </w:sdtPr>
        <w:sdtEndPr/>
        <w:sdtContent>
          <w:r w:rsidR="0046079B">
            <w:fldChar w:fldCharType="begin"/>
          </w:r>
          <w:r w:rsidR="0046079B">
            <w:instrText xml:space="preserve"> CITATION Lar19 \l 1033 </w:instrText>
          </w:r>
          <w:r w:rsidR="0046079B">
            <w:fldChar w:fldCharType="separate"/>
          </w:r>
          <w:r w:rsidR="0046079B">
            <w:rPr>
              <w:noProof/>
            </w:rPr>
            <w:t>(Larson, n.d.)</w:t>
          </w:r>
          <w:r w:rsidR="0046079B">
            <w:fldChar w:fldCharType="end"/>
          </w:r>
        </w:sdtContent>
      </w:sdt>
      <w:r w:rsidR="00C82E40">
        <w:t>traffic tickets</w:t>
      </w:r>
      <w:r w:rsidR="00F169B2">
        <w:t xml:space="preserve">. </w:t>
      </w:r>
      <w:r w:rsidR="003157DA">
        <w:t>This problem</w:t>
      </w:r>
      <w:r w:rsidR="00EF3AB2">
        <w:t xml:space="preserve"> </w:t>
      </w:r>
      <w:r w:rsidR="003157DA">
        <w:t xml:space="preserve">can be averted by utilizing </w:t>
      </w:r>
      <w:r w:rsidR="00EF3AB2">
        <w:t xml:space="preserve">a cross check with car model and brand </w:t>
      </w:r>
      <w:r w:rsidR="00F47E76">
        <w:t xml:space="preserve">using </w:t>
      </w:r>
      <w:r w:rsidR="00263776">
        <w:t xml:space="preserve">the </w:t>
      </w:r>
      <w:r w:rsidR="00F47E76">
        <w:t>neural network</w:t>
      </w:r>
      <w:r w:rsidR="00263776">
        <w:t xml:space="preserve"> we trained</w:t>
      </w:r>
      <w:r w:rsidR="00F47E76">
        <w:t xml:space="preserve">. </w:t>
      </w:r>
    </w:p>
    <w:p w14:paraId="5ED0279F" w14:textId="77777777" w:rsidR="00414BAF" w:rsidRDefault="00414BAF" w:rsidP="00EB28A3">
      <w:pPr>
        <w:ind w:firstLine="0"/>
        <w:jc w:val="both"/>
      </w:pPr>
    </w:p>
    <w:p w14:paraId="7733FF03" w14:textId="3DBCF3E2" w:rsidR="00DF583D" w:rsidRDefault="00A27DDE" w:rsidP="00EB28A3">
      <w:pPr>
        <w:jc w:val="both"/>
        <w:rPr>
          <w:b/>
          <w:bCs/>
        </w:rPr>
      </w:pPr>
      <w:r w:rsidRPr="00A27DDE">
        <w:rPr>
          <w:b/>
          <w:bCs/>
        </w:rPr>
        <w:t>Picking Which Car Brands and Models to Train Neural Network</w:t>
      </w:r>
    </w:p>
    <w:p w14:paraId="48C87DB8" w14:textId="73BD6839" w:rsidR="000F6310" w:rsidRDefault="00087116" w:rsidP="00EB28A3">
      <w:pPr>
        <w:ind w:firstLine="0"/>
        <w:jc w:val="both"/>
      </w:pPr>
      <w:r w:rsidRPr="00087116">
        <w:rPr>
          <w:noProof/>
        </w:rPr>
        <w:drawing>
          <wp:anchor distT="0" distB="0" distL="114300" distR="114300" simplePos="0" relativeHeight="251658240" behindDoc="0" locked="0" layoutInCell="1" allowOverlap="1" wp14:anchorId="09C5B7B8" wp14:editId="5F4541C4">
            <wp:simplePos x="0" y="0"/>
            <wp:positionH relativeFrom="margin">
              <wp:align>right</wp:align>
            </wp:positionH>
            <wp:positionV relativeFrom="paragraph">
              <wp:posOffset>11430</wp:posOffset>
            </wp:positionV>
            <wp:extent cx="3152775" cy="23634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2775" cy="2363470"/>
                    </a:xfrm>
                    <a:prstGeom prst="rect">
                      <a:avLst/>
                    </a:prstGeom>
                  </pic:spPr>
                </pic:pic>
              </a:graphicData>
            </a:graphic>
            <wp14:sizeRelH relativeFrom="margin">
              <wp14:pctWidth>0</wp14:pctWidth>
            </wp14:sizeRelH>
            <wp14:sizeRelV relativeFrom="margin">
              <wp14:pctHeight>0</wp14:pctHeight>
            </wp14:sizeRelV>
          </wp:anchor>
        </w:drawing>
      </w:r>
      <w:r w:rsidR="00A27DDE">
        <w:rPr>
          <w:b/>
          <w:bCs/>
        </w:rPr>
        <w:tab/>
      </w:r>
      <w:r w:rsidR="002F1BFC" w:rsidRPr="002F1BFC">
        <w:t>Volkswagen</w:t>
      </w:r>
      <w:r w:rsidR="004801BC" w:rsidRPr="002F1BFC">
        <w:t xml:space="preserve"> </w:t>
      </w:r>
      <w:r w:rsidR="002F1BFC">
        <w:t xml:space="preserve">and </w:t>
      </w:r>
      <w:r w:rsidR="00F24187">
        <w:t xml:space="preserve">Renault are </w:t>
      </w:r>
      <w:r w:rsidR="008952A4">
        <w:t xml:space="preserve">the two leading brands that </w:t>
      </w:r>
      <w:r w:rsidR="00EC0225">
        <w:t xml:space="preserve">automobile </w:t>
      </w:r>
      <w:r w:rsidR="004847DD">
        <w:t xml:space="preserve">drivers in Turkey prefer for last two years according to TUIK. </w:t>
      </w:r>
      <w:r w:rsidR="00465DE1">
        <w:t>However,</w:t>
      </w:r>
      <w:r w:rsidR="00EC136B">
        <w:t xml:space="preserve"> another </w:t>
      </w:r>
      <w:r w:rsidR="00465DE1">
        <w:t xml:space="preserve">option </w:t>
      </w:r>
      <w:r w:rsidR="00EC0225">
        <w:t>that is dominant is from</w:t>
      </w:r>
      <w:r w:rsidR="00EC136B">
        <w:t xml:space="preserve"> panel van class</w:t>
      </w:r>
      <w:r w:rsidR="00465DE1">
        <w:t xml:space="preserve"> is Fiat Doblo. In order to </w:t>
      </w:r>
      <w:r w:rsidR="00C97620">
        <w:t>work on two different classes of cars we picked Volkswagen Passat and Fiat Doblo</w:t>
      </w:r>
      <w:r w:rsidR="002728B4">
        <w:t xml:space="preserve"> for a binary approach</w:t>
      </w:r>
      <w:r w:rsidR="00C97620">
        <w:t>.</w:t>
      </w:r>
      <w:r w:rsidR="002728B4">
        <w:t xml:space="preserve"> </w:t>
      </w:r>
      <w:r w:rsidR="000F6310">
        <w:t xml:space="preserve">The </w:t>
      </w:r>
      <w:r w:rsidR="001A3E62">
        <w:t>photos of cars</w:t>
      </w:r>
      <w:r w:rsidR="000F6310">
        <w:t xml:space="preserve"> that Stanford supplies in Stanford Car Dataset </w:t>
      </w:r>
      <w:r w:rsidR="001A3E62">
        <w:t xml:space="preserve">are similar to what we </w:t>
      </w:r>
      <w:r w:rsidR="00B31A17">
        <w:t xml:space="preserve">need </w:t>
      </w:r>
      <w:r w:rsidR="00207C39">
        <w:t xml:space="preserve">to train our network however </w:t>
      </w:r>
      <w:r w:rsidR="002728B4">
        <w:t>this dataset</w:t>
      </w:r>
      <w:r w:rsidR="00207C39">
        <w:t xml:space="preserve"> doesn’t include </w:t>
      </w:r>
      <w:r w:rsidR="00414BAF">
        <w:t xml:space="preserve">the </w:t>
      </w:r>
      <w:r w:rsidR="002520CE">
        <w:rPr>
          <w:lang w:val="en-DE"/>
        </w:rPr>
        <w:t>photos of</w:t>
      </w:r>
      <w:r w:rsidR="00D5020A">
        <w:rPr>
          <w:lang w:val="en-DE"/>
        </w:rPr>
        <w:t xml:space="preserve"> </w:t>
      </w:r>
      <w:r w:rsidR="00414BAF">
        <w:t xml:space="preserve">most </w:t>
      </w:r>
      <w:r w:rsidR="00D5020A">
        <w:rPr>
          <w:lang w:val="en-DE"/>
        </w:rPr>
        <w:t>bought</w:t>
      </w:r>
      <w:r w:rsidR="00414BAF">
        <w:t xml:space="preserve"> cars </w:t>
      </w:r>
      <w:r w:rsidR="00B31A17">
        <w:t xml:space="preserve">in Turkey. </w:t>
      </w:r>
    </w:p>
    <w:p w14:paraId="44544460" w14:textId="77777777" w:rsidR="00597C7E" w:rsidRDefault="00597C7E" w:rsidP="00EB28A3">
      <w:pPr>
        <w:ind w:firstLine="0"/>
        <w:jc w:val="both"/>
      </w:pPr>
    </w:p>
    <w:p w14:paraId="399D590A" w14:textId="66A3A24A" w:rsidR="00080C97" w:rsidRDefault="00AF7934" w:rsidP="002520CE">
      <w:pPr>
        <w:ind w:firstLine="0"/>
        <w:jc w:val="both"/>
        <w:rPr>
          <w:b/>
          <w:bCs/>
        </w:rPr>
      </w:pPr>
      <w:r>
        <w:tab/>
      </w:r>
      <w:r w:rsidR="004C61AF" w:rsidRPr="00D5020A">
        <w:rPr>
          <w:b/>
          <w:bCs/>
        </w:rPr>
        <w:t xml:space="preserve">Creating a </w:t>
      </w:r>
      <w:r w:rsidR="003D1EE7" w:rsidRPr="00D5020A">
        <w:rPr>
          <w:b/>
          <w:bCs/>
        </w:rPr>
        <w:t>Dataset for Most Popular Cars in Turkey</w:t>
      </w:r>
    </w:p>
    <w:p w14:paraId="392C85CC" w14:textId="5D121054" w:rsidR="00080C97" w:rsidRDefault="002520CE" w:rsidP="008A05AD">
      <w:pPr>
        <w:ind w:firstLine="0"/>
        <w:jc w:val="both"/>
      </w:pPr>
      <w:r>
        <w:rPr>
          <w:b/>
          <w:bCs/>
        </w:rPr>
        <w:tab/>
      </w:r>
      <w:r>
        <w:rPr>
          <w:lang w:val="en-DE"/>
        </w:rPr>
        <w:t xml:space="preserve">In order to create a dataset with enough photos of the cars we need we </w:t>
      </w:r>
      <w:r w:rsidR="00AD5A22">
        <w:rPr>
          <w:lang w:val="en-DE"/>
        </w:rPr>
        <w:t xml:space="preserve">searched dataset sites however decided to use </w:t>
      </w:r>
      <w:r w:rsidR="00523ED1" w:rsidRPr="00523ED1">
        <w:t>Bing Image Search API</w:t>
      </w:r>
      <w:r w:rsidR="00523ED1">
        <w:rPr>
          <w:lang w:val="en-DE"/>
        </w:rPr>
        <w:t xml:space="preserve"> as it contains </w:t>
      </w:r>
      <w:r w:rsidR="009712ED">
        <w:rPr>
          <w:lang w:val="en-DE"/>
        </w:rPr>
        <w:t>thousands of photos</w:t>
      </w:r>
      <w:r w:rsidR="00523ED1">
        <w:rPr>
          <w:lang w:val="en-DE"/>
        </w:rPr>
        <w:t xml:space="preserve"> submitted</w:t>
      </w:r>
      <w:r w:rsidR="009712ED">
        <w:rPr>
          <w:lang w:val="en-DE"/>
        </w:rPr>
        <w:t xml:space="preserve"> b</w:t>
      </w:r>
      <w:r w:rsidR="009712ED">
        <w:t xml:space="preserve">y </w:t>
      </w:r>
      <w:r w:rsidR="009712ED">
        <w:rPr>
          <w:lang w:val="en-DE"/>
        </w:rPr>
        <w:t xml:space="preserve">users. </w:t>
      </w:r>
      <w:r w:rsidR="00067786">
        <w:t xml:space="preserve">Although this helps building an immense </w:t>
      </w:r>
      <w:r w:rsidR="00C27CF9">
        <w:t>dataset</w:t>
      </w:r>
      <w:r w:rsidR="00067786">
        <w:t xml:space="preserve"> of pictures there are also images that </w:t>
      </w:r>
      <w:r w:rsidR="00597C7E">
        <w:rPr>
          <w:noProof/>
        </w:rPr>
        <w:lastRenderedPageBreak/>
        <w:drawing>
          <wp:anchor distT="0" distB="0" distL="114300" distR="114300" simplePos="0" relativeHeight="251660288" behindDoc="0" locked="0" layoutInCell="1" allowOverlap="1" wp14:anchorId="3AA67C03" wp14:editId="675EA0ED">
            <wp:simplePos x="0" y="0"/>
            <wp:positionH relativeFrom="margin">
              <wp:align>left</wp:align>
            </wp:positionH>
            <wp:positionV relativeFrom="paragraph">
              <wp:posOffset>0</wp:posOffset>
            </wp:positionV>
            <wp:extent cx="3153410" cy="220980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82C9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9877" cy="2249291"/>
                    </a:xfrm>
                    <a:prstGeom prst="rect">
                      <a:avLst/>
                    </a:prstGeom>
                  </pic:spPr>
                </pic:pic>
              </a:graphicData>
            </a:graphic>
            <wp14:sizeRelH relativeFrom="margin">
              <wp14:pctWidth>0</wp14:pctWidth>
            </wp14:sizeRelH>
            <wp14:sizeRelV relativeFrom="margin">
              <wp14:pctHeight>0</wp14:pctHeight>
            </wp14:sizeRelV>
          </wp:anchor>
        </w:drawing>
      </w:r>
      <w:r w:rsidR="00067786">
        <w:t>are “related” to our query</w:t>
      </w:r>
      <w:r w:rsidR="00EB4F48">
        <w:t>, but</w:t>
      </w:r>
      <w:r w:rsidR="005778EE">
        <w:t xml:space="preserve"> </w:t>
      </w:r>
      <w:r w:rsidR="00EB4F48">
        <w:t xml:space="preserve">unrelated to our dataset, </w:t>
      </w:r>
      <w:r w:rsidR="005778EE">
        <w:t>such as headlights and toys of the car brands we are looking for.</w:t>
      </w:r>
      <w:r w:rsidR="00C27CF9">
        <w:t xml:space="preserve"> In order to filter </w:t>
      </w:r>
      <w:r w:rsidR="006B0285">
        <w:t>unrelated</w:t>
      </w:r>
      <w:r w:rsidR="00C27CF9">
        <w:t xml:space="preserve"> </w:t>
      </w:r>
      <w:r w:rsidR="008B5D5A">
        <w:t>photos,</w:t>
      </w:r>
      <w:r w:rsidR="00C27CF9">
        <w:t xml:space="preserve"> </w:t>
      </w:r>
      <w:r w:rsidR="00D42A8F">
        <w:t xml:space="preserve">we added a color term to query as well as a color filter to pick </w:t>
      </w:r>
      <w:r w:rsidR="00EB4F48">
        <w:t>red, white and black cars.</w:t>
      </w:r>
      <w:r w:rsidR="008B5D5A">
        <w:t xml:space="preserve"> As a last check we </w:t>
      </w:r>
      <w:r w:rsidR="0009467C">
        <w:t>have gone through photos as much as we can to make sure nothing slips</w:t>
      </w:r>
      <w:r w:rsidR="00F94DA2">
        <w:t xml:space="preserve"> by.</w:t>
      </w:r>
      <w:r w:rsidR="003A51E9">
        <w:t xml:space="preserve"> We accomplished to </w:t>
      </w:r>
      <w:r w:rsidR="00E73B3C">
        <w:t>compile</w:t>
      </w:r>
      <w:r w:rsidR="003A51E9">
        <w:t xml:space="preserve"> a dataset of </w:t>
      </w:r>
      <w:r w:rsidR="00E73B3C">
        <w:t>approximately 20000 photos for the most bought car brands in Turkey.</w:t>
      </w:r>
    </w:p>
    <w:p w14:paraId="57C7A346" w14:textId="77777777" w:rsidR="00BA105E" w:rsidRDefault="00BA105E" w:rsidP="008A05AD">
      <w:pPr>
        <w:ind w:firstLine="0"/>
        <w:jc w:val="both"/>
      </w:pPr>
    </w:p>
    <w:p w14:paraId="6FA976D1" w14:textId="65872442" w:rsidR="00597C7E" w:rsidRDefault="008F3CC2" w:rsidP="008A05AD">
      <w:pPr>
        <w:ind w:firstLine="0"/>
        <w:jc w:val="both"/>
        <w:rPr>
          <w:b/>
          <w:bCs/>
        </w:rPr>
      </w:pPr>
      <w:r>
        <w:tab/>
      </w:r>
      <w:r w:rsidR="0032185A" w:rsidRPr="0032185A">
        <w:rPr>
          <w:b/>
          <w:bCs/>
        </w:rPr>
        <w:t xml:space="preserve">Extractable </w:t>
      </w:r>
      <w:r w:rsidRPr="0032185A">
        <w:rPr>
          <w:b/>
          <w:bCs/>
        </w:rPr>
        <w:t xml:space="preserve">Features </w:t>
      </w:r>
      <w:r w:rsidR="0032185A" w:rsidRPr="0032185A">
        <w:rPr>
          <w:b/>
          <w:bCs/>
        </w:rPr>
        <w:t>to Focus On</w:t>
      </w:r>
    </w:p>
    <w:p w14:paraId="0C86E7D9" w14:textId="057C200E" w:rsidR="0032185A" w:rsidRPr="005252D3" w:rsidRDefault="00BA105E" w:rsidP="008A05AD">
      <w:pPr>
        <w:ind w:firstLine="0"/>
        <w:jc w:val="both"/>
      </w:pPr>
      <w:r>
        <w:rPr>
          <w:noProof/>
        </w:rPr>
        <w:drawing>
          <wp:anchor distT="0" distB="0" distL="114300" distR="114300" simplePos="0" relativeHeight="251661312" behindDoc="0" locked="0" layoutInCell="1" allowOverlap="1" wp14:anchorId="2E54831B" wp14:editId="05E6636D">
            <wp:simplePos x="0" y="0"/>
            <wp:positionH relativeFrom="margin">
              <wp:align>right</wp:align>
            </wp:positionH>
            <wp:positionV relativeFrom="paragraph">
              <wp:posOffset>606150</wp:posOffset>
            </wp:positionV>
            <wp:extent cx="5943600" cy="1714500"/>
            <wp:effectExtent l="0" t="0" r="0" b="0"/>
            <wp:wrapTopAndBottom/>
            <wp:docPr id="1" name="Picture 1"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lksfi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anchor>
        </w:drawing>
      </w:r>
      <w:r w:rsidR="0032185A">
        <w:rPr>
          <w:b/>
          <w:bCs/>
        </w:rPr>
        <w:tab/>
      </w:r>
      <w:r w:rsidR="00764EED">
        <w:t xml:space="preserve">As a proof of </w:t>
      </w:r>
      <w:r w:rsidR="00D45523">
        <w:t>concept,</w:t>
      </w:r>
      <w:r w:rsidR="00764EED">
        <w:t xml:space="preserve"> we chose Volkswagen Passat and Fiat Doblo, cars from two different classes, with distinct </w:t>
      </w:r>
      <w:r w:rsidR="00BB16F0">
        <w:t xml:space="preserve">features. </w:t>
      </w:r>
      <w:r w:rsidR="005252D3">
        <w:t xml:space="preserve"> </w:t>
      </w:r>
    </w:p>
    <w:p w14:paraId="5CF9BC65" w14:textId="79C15FAA" w:rsidR="00597C7E" w:rsidRDefault="00597C7E" w:rsidP="008A05AD">
      <w:pPr>
        <w:ind w:firstLine="0"/>
        <w:jc w:val="both"/>
      </w:pPr>
    </w:p>
    <w:p w14:paraId="0A7FF3F9" w14:textId="26360B0C" w:rsidR="00BA105E" w:rsidRDefault="008C0FDB" w:rsidP="008A05AD">
      <w:pPr>
        <w:ind w:firstLine="0"/>
        <w:jc w:val="both"/>
      </w:pPr>
      <w:r>
        <w:t>As we are going to use a Convolutional Neural Network we cannot pick</w:t>
      </w:r>
      <w:r w:rsidR="00D822D4">
        <w:t xml:space="preserve"> specifically what the neural network should focus on</w:t>
      </w:r>
      <w:r w:rsidR="009955F7">
        <w:t xml:space="preserve"> but instead we should decide on the distinct features and </w:t>
      </w:r>
      <w:r w:rsidR="008635B6">
        <w:t>figure out</w:t>
      </w:r>
      <w:r w:rsidR="009955F7">
        <w:t xml:space="preserve"> how we can </w:t>
      </w:r>
      <w:r w:rsidR="000B41BC">
        <w:t>enhance</w:t>
      </w:r>
      <w:r w:rsidR="008635B6">
        <w:t xml:space="preserve"> these features using image processing.</w:t>
      </w:r>
      <w:r w:rsidR="00ED7AFA">
        <w:t xml:space="preserve"> The hyperparameters of layers of neural network should be arranged accordingly </w:t>
      </w:r>
      <w:r w:rsidR="00017542">
        <w:t xml:space="preserve">to achieve most accurate weights. </w:t>
      </w:r>
      <w:r w:rsidR="00F753ED">
        <w:t xml:space="preserve">To achieve these end </w:t>
      </w:r>
      <w:r w:rsidR="001E73F5">
        <w:t>results,</w:t>
      </w:r>
      <w:r w:rsidR="00F753ED">
        <w:t xml:space="preserve"> we decided to first make the neural network look at the </w:t>
      </w:r>
      <w:r w:rsidR="00C92803">
        <w:t>image in parts as big as possible.</w:t>
      </w:r>
      <w:r w:rsidR="001E73F5">
        <w:t xml:space="preserve"> </w:t>
      </w:r>
      <w:r w:rsidR="001E73F5">
        <w:lastRenderedPageBreak/>
        <w:t xml:space="preserve">This is related to the fact that two cars have different sizes and shapes. </w:t>
      </w:r>
      <w:r w:rsidR="007E7EAF">
        <w:t xml:space="preserve">In a </w:t>
      </w:r>
      <w:r w:rsidR="00EE4A29">
        <w:t xml:space="preserve">deeper layer it should be able to extract a fairly </w:t>
      </w:r>
      <w:r w:rsidR="00B84BBB">
        <w:t>smaller part</w:t>
      </w:r>
      <w:r w:rsidR="00333F81">
        <w:t>,</w:t>
      </w:r>
      <w:r w:rsidR="00B84BBB">
        <w:t xml:space="preserve"> </w:t>
      </w:r>
      <w:r w:rsidR="00333F81">
        <w:t xml:space="preserve">compared to layer before, </w:t>
      </w:r>
      <w:r w:rsidR="00B84BBB">
        <w:t>that still is big consider</w:t>
      </w:r>
      <w:r w:rsidR="00490FF8">
        <w:t>ing the size of the image. This layer is supposed to differentiate between smaller details such as headlight</w:t>
      </w:r>
      <w:r w:rsidR="00B271DF">
        <w:t xml:space="preserve">s, rims </w:t>
      </w:r>
      <w:r w:rsidR="008D29D8">
        <w:t>and rearview mirrors.</w:t>
      </w:r>
    </w:p>
    <w:p w14:paraId="66F8D4DE" w14:textId="7CDC6400" w:rsidR="00F67680" w:rsidRDefault="00F67680" w:rsidP="008A05AD">
      <w:pPr>
        <w:ind w:firstLine="0"/>
        <w:jc w:val="both"/>
      </w:pPr>
    </w:p>
    <w:p w14:paraId="0FD1C915" w14:textId="5733FEDB" w:rsidR="00F67680" w:rsidRDefault="00F67680" w:rsidP="008A05AD">
      <w:pPr>
        <w:ind w:firstLine="0"/>
        <w:jc w:val="both"/>
        <w:rPr>
          <w:b/>
          <w:bCs/>
        </w:rPr>
      </w:pPr>
      <w:r w:rsidRPr="00EB1950">
        <w:rPr>
          <w:b/>
          <w:bCs/>
        </w:rPr>
        <w:tab/>
        <w:t xml:space="preserve">Preparing </w:t>
      </w:r>
      <w:r w:rsidR="00EB1950" w:rsidRPr="00EB1950">
        <w:rPr>
          <w:b/>
          <w:bCs/>
        </w:rPr>
        <w:t>the Photos to Process</w:t>
      </w:r>
    </w:p>
    <w:p w14:paraId="5DFC6EE6" w14:textId="00C4EB1C" w:rsidR="00EB1950" w:rsidRDefault="004819D1" w:rsidP="008A05AD">
      <w:pPr>
        <w:ind w:firstLine="0"/>
        <w:jc w:val="both"/>
      </w:pPr>
      <w:r>
        <w:rPr>
          <w:noProof/>
        </w:rPr>
        <w:drawing>
          <wp:anchor distT="0" distB="0" distL="114300" distR="114300" simplePos="0" relativeHeight="251662336" behindDoc="0" locked="0" layoutInCell="1" allowOverlap="1" wp14:anchorId="1653A898" wp14:editId="12007ED3">
            <wp:simplePos x="0" y="0"/>
            <wp:positionH relativeFrom="margin">
              <wp:posOffset>-635</wp:posOffset>
            </wp:positionH>
            <wp:positionV relativeFrom="paragraph">
              <wp:posOffset>13335</wp:posOffset>
            </wp:positionV>
            <wp:extent cx="1621790" cy="16217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BDA">
        <w:rPr>
          <w:noProof/>
        </w:rPr>
        <w:drawing>
          <wp:anchor distT="0" distB="0" distL="114300" distR="114300" simplePos="0" relativeHeight="251663360" behindDoc="0" locked="0" layoutInCell="1" allowOverlap="1" wp14:anchorId="2405DEBC" wp14:editId="2897163F">
            <wp:simplePos x="0" y="0"/>
            <wp:positionH relativeFrom="margin">
              <wp:align>right</wp:align>
            </wp:positionH>
            <wp:positionV relativeFrom="paragraph">
              <wp:posOffset>6134</wp:posOffset>
            </wp:positionV>
            <wp:extent cx="1621790" cy="16217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950">
        <w:rPr>
          <w:b/>
          <w:bCs/>
        </w:rPr>
        <w:tab/>
      </w:r>
      <w:r w:rsidR="003719D6" w:rsidRPr="003719D6">
        <w:t>As</w:t>
      </w:r>
      <w:r w:rsidR="005B18BC">
        <w:t xml:space="preserve"> the images are already categorized and picked with colors the </w:t>
      </w:r>
      <w:r w:rsidR="006777DB">
        <w:t xml:space="preserve">only </w:t>
      </w:r>
      <w:r w:rsidR="00A4353A">
        <w:t xml:space="preserve">process </w:t>
      </w:r>
      <w:r w:rsidR="007F3327">
        <w:t>wa</w:t>
      </w:r>
      <w:r w:rsidR="006777DB">
        <w:t>s resizing them to 128</w:t>
      </w:r>
      <w:r w:rsidR="00DE2AA9">
        <w:t>x128</w:t>
      </w:r>
      <w:r w:rsidR="00015045">
        <w:t xml:space="preserve">. </w:t>
      </w:r>
      <w:r w:rsidR="00FD3CC3">
        <w:t>This was done to ensure all the input images are one type</w:t>
      </w:r>
      <w:r w:rsidR="00D35F44">
        <w:t xml:space="preserve"> so that the neural network could apply same </w:t>
      </w:r>
      <w:r w:rsidR="00D178FF">
        <w:t>weights to each input.</w:t>
      </w:r>
      <w:r w:rsidR="00387944" w:rsidRPr="00387944">
        <w:t xml:space="preserve"> </w:t>
      </w:r>
      <w:r w:rsidR="009E0B89">
        <w:t xml:space="preserve">We </w:t>
      </w:r>
      <w:r w:rsidR="002242FA">
        <w:t xml:space="preserve">used suggested </w:t>
      </w:r>
      <w:r w:rsidR="008120F0">
        <w:t>parameters for data</w:t>
      </w:r>
      <w:r w:rsidR="004F2536">
        <w:t xml:space="preserve"> similar to ours</w:t>
      </w:r>
      <w:r w:rsidR="008120F0">
        <w:t xml:space="preserve"> for values of shear_range and zoom_range.</w:t>
      </w:r>
      <w:r w:rsidR="004F2536">
        <w:t xml:space="preserve"> </w:t>
      </w:r>
      <w:r w:rsidR="00796615">
        <w:t xml:space="preserve">Dataset was read through a directory using </w:t>
      </w:r>
      <w:r w:rsidR="00C57281" w:rsidRPr="00C57281">
        <w:t>flow_from_directory</w:t>
      </w:r>
      <w:r w:rsidR="00EC4727">
        <w:t xml:space="preserve"> with parameter class_mode= ‘binary’</w:t>
      </w:r>
      <w:r>
        <w:t xml:space="preserve"> as we are planning to classify two different cars.</w:t>
      </w:r>
    </w:p>
    <w:p w14:paraId="4B59834A" w14:textId="1D7C3298" w:rsidR="004819D1" w:rsidRDefault="004819D1" w:rsidP="008A05AD">
      <w:pPr>
        <w:ind w:firstLine="0"/>
        <w:jc w:val="both"/>
      </w:pPr>
    </w:p>
    <w:p w14:paraId="2B720273" w14:textId="66CE4209" w:rsidR="005F3BDA" w:rsidRDefault="004819D1" w:rsidP="008A05AD">
      <w:pPr>
        <w:ind w:firstLine="0"/>
        <w:jc w:val="both"/>
        <w:rPr>
          <w:b/>
          <w:bCs/>
        </w:rPr>
      </w:pPr>
      <w:r>
        <w:tab/>
      </w:r>
      <w:r w:rsidR="002352CD" w:rsidRPr="002125D6">
        <w:rPr>
          <w:b/>
          <w:bCs/>
        </w:rPr>
        <w:t>Deciding on Neural Network and Hyperparameters</w:t>
      </w:r>
    </w:p>
    <w:p w14:paraId="11C851FA" w14:textId="602064CD" w:rsidR="00B4332E" w:rsidRPr="00B4332E" w:rsidRDefault="00B4332E" w:rsidP="008A05AD">
      <w:pPr>
        <w:ind w:firstLine="0"/>
        <w:jc w:val="both"/>
      </w:pPr>
      <w:r>
        <w:rPr>
          <w:b/>
          <w:bCs/>
        </w:rPr>
        <w:tab/>
      </w:r>
      <w:r>
        <w:t>Convolutional Neural Networks are the most used type of neural networks</w:t>
      </w:r>
      <w:r w:rsidR="00443AB5">
        <w:t xml:space="preserve"> in image processing. </w:t>
      </w:r>
      <w:r w:rsidR="00787732">
        <w:rPr>
          <w:noProof/>
        </w:rPr>
        <w:drawing>
          <wp:inline distT="0" distB="0" distL="0" distR="0" wp14:anchorId="3FA0FC1E" wp14:editId="4D974695">
            <wp:extent cx="5943600" cy="1414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p>
    <w:p w14:paraId="234E2EDF" w14:textId="77777777" w:rsidR="0016028D" w:rsidRDefault="0016028D" w:rsidP="008A05AD">
      <w:pPr>
        <w:ind w:firstLine="0"/>
        <w:jc w:val="both"/>
      </w:pPr>
    </w:p>
    <w:p w14:paraId="74FD604A" w14:textId="6C19FCD3" w:rsidR="00E72A9B" w:rsidRDefault="00E72A9B" w:rsidP="008A05AD">
      <w:pPr>
        <w:ind w:firstLine="0"/>
        <w:jc w:val="both"/>
      </w:pPr>
      <w:r>
        <w:rPr>
          <w:noProof/>
        </w:rPr>
        <w:lastRenderedPageBreak/>
        <w:drawing>
          <wp:inline distT="0" distB="0" distL="0" distR="0" wp14:anchorId="5181DBE6" wp14:editId="62AB9903">
            <wp:extent cx="577215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800350"/>
                    </a:xfrm>
                    <a:prstGeom prst="rect">
                      <a:avLst/>
                    </a:prstGeom>
                    <a:noFill/>
                    <a:ln>
                      <a:noFill/>
                    </a:ln>
                  </pic:spPr>
                </pic:pic>
              </a:graphicData>
            </a:graphic>
          </wp:inline>
        </w:drawing>
      </w:r>
    </w:p>
    <w:p w14:paraId="376C1305" w14:textId="45F9787E" w:rsidR="005F3BDA" w:rsidRDefault="00D52362" w:rsidP="008A05AD">
      <w:pPr>
        <w:ind w:firstLine="0"/>
        <w:jc w:val="both"/>
      </w:pPr>
      <w:r>
        <w:t>As a brief introduction t</w:t>
      </w:r>
      <w:r w:rsidR="0016028D">
        <w:t xml:space="preserve">hey are composed of several </w:t>
      </w:r>
      <w:r>
        <w:t xml:space="preserve">steps </w:t>
      </w:r>
      <w:r w:rsidR="0016028D">
        <w:t>such as:</w:t>
      </w:r>
    </w:p>
    <w:p w14:paraId="0DDDB385" w14:textId="25B929AE" w:rsidR="0016028D" w:rsidRDefault="0016028D" w:rsidP="0016028D">
      <w:pPr>
        <w:pStyle w:val="ListParagraph"/>
        <w:numPr>
          <w:ilvl w:val="0"/>
          <w:numId w:val="19"/>
        </w:numPr>
        <w:jc w:val="both"/>
      </w:pPr>
      <w:r>
        <w:t>convolution</w:t>
      </w:r>
    </w:p>
    <w:p w14:paraId="4B80D007" w14:textId="74BB3780" w:rsidR="0016028D" w:rsidRDefault="001469C5" w:rsidP="0016028D">
      <w:pPr>
        <w:pStyle w:val="ListParagraph"/>
        <w:numPr>
          <w:ilvl w:val="0"/>
          <w:numId w:val="19"/>
        </w:numPr>
        <w:jc w:val="both"/>
      </w:pPr>
      <w:r>
        <w:t>activation</w:t>
      </w:r>
    </w:p>
    <w:p w14:paraId="35DD0C30" w14:textId="18FDCB79" w:rsidR="0016028D" w:rsidRPr="003719D6" w:rsidRDefault="001469C5" w:rsidP="0016028D">
      <w:pPr>
        <w:pStyle w:val="ListParagraph"/>
        <w:numPr>
          <w:ilvl w:val="0"/>
          <w:numId w:val="19"/>
        </w:numPr>
        <w:jc w:val="both"/>
      </w:pPr>
      <w:r>
        <w:t>pooling</w:t>
      </w:r>
    </w:p>
    <w:p w14:paraId="03B90B2B" w14:textId="4CD059A9" w:rsidR="00CA2B60" w:rsidRDefault="00CA2B60" w:rsidP="00EB28A3">
      <w:pPr>
        <w:pStyle w:val="NoSpacing"/>
        <w:jc w:val="both"/>
      </w:pPr>
      <w:r>
        <w:t xml:space="preserve">In convolution step the image is “convolved”, </w:t>
      </w:r>
      <w:r w:rsidR="004670D1">
        <w:t xml:space="preserve">a matrix with </w:t>
      </w:r>
      <w:r w:rsidR="00014584">
        <w:t>(</w:t>
      </w:r>
      <w:r w:rsidR="00D4438D">
        <w:t xml:space="preserve">elements </w:t>
      </w:r>
      <w:r w:rsidR="00014584">
        <w:t xml:space="preserve">specific to convolution type) </w:t>
      </w:r>
      <w:r w:rsidR="004670D1">
        <w:t xml:space="preserve">a size of user choice goes through each pixel to </w:t>
      </w:r>
      <w:r w:rsidR="006B1E8E">
        <w:t xml:space="preserve">extract different features of image. </w:t>
      </w:r>
      <w:r w:rsidR="00020275">
        <w:t xml:space="preserve">As matrix goes through </w:t>
      </w:r>
      <w:r w:rsidR="00ED688B">
        <w:t xml:space="preserve">the image, </w:t>
      </w:r>
      <w:r w:rsidR="00020275">
        <w:t xml:space="preserve">the information of </w:t>
      </w:r>
      <w:r w:rsidR="00ED688B">
        <w:t>n-by-n pixels get condensed into a single pixel</w:t>
      </w:r>
      <w:r w:rsidR="00E95A12">
        <w:t xml:space="preserve"> such as an edge. After convolution different types of </w:t>
      </w:r>
      <w:r w:rsidR="00783EB9">
        <w:t xml:space="preserve">filters can be applied where </w:t>
      </w:r>
      <w:r w:rsidR="002469E7">
        <w:t xml:space="preserve">in different neural network different filters are applied. These filters are named neurons and the </w:t>
      </w:r>
      <w:r w:rsidR="00427491">
        <w:t>functions they hold are called activation functions which determines whether they will fire or not.</w:t>
      </w:r>
      <w:r w:rsidR="008301D9">
        <w:t xml:space="preserve"> Pooling is used</w:t>
      </w:r>
      <w:r w:rsidR="000F3110">
        <w:t xml:space="preserve"> for several reasons</w:t>
      </w:r>
      <w:r w:rsidR="00E12774">
        <w:t xml:space="preserve"> such as to make feature dimensions smaller and more manag</w:t>
      </w:r>
      <w:r w:rsidR="00664E68">
        <w:t xml:space="preserve">eable, avoid overfitting by averaging and getting the maximum of several elements, </w:t>
      </w:r>
      <w:r w:rsidR="00E962DE">
        <w:t>mak</w:t>
      </w:r>
      <w:r w:rsidR="00F305EB">
        <w:t xml:space="preserve">ing </w:t>
      </w:r>
      <w:r w:rsidR="00E962DE">
        <w:t>the network invariant to small transformations, distortions and translations.</w:t>
      </w:r>
      <w:r w:rsidR="00F305EB">
        <w:t xml:space="preserve"> By layering these steps a convolution</w:t>
      </w:r>
      <w:r w:rsidR="000F3AC6">
        <w:t>al neural network is built. Training is done using backprop</w:t>
      </w:r>
      <w:r w:rsidR="004C3628">
        <w:t xml:space="preserve">agation which is </w:t>
      </w:r>
      <w:r w:rsidR="00AB54F3">
        <w:t xml:space="preserve">similar to </w:t>
      </w:r>
      <w:r w:rsidR="004C3628">
        <w:t>arranging and modifying weights until the most accurate results</w:t>
      </w:r>
      <w:r w:rsidR="00AB54F3">
        <w:t xml:space="preserve"> are obtained.</w:t>
      </w:r>
    </w:p>
    <w:p w14:paraId="700C8228" w14:textId="7ECE1DD5" w:rsidR="00AB54F3" w:rsidRDefault="005361B9" w:rsidP="00EB28A3">
      <w:pPr>
        <w:pStyle w:val="NoSpacing"/>
        <w:jc w:val="both"/>
      </w:pPr>
      <w:r>
        <w:lastRenderedPageBreak/>
        <w:t xml:space="preserve">The hyperparameters of our </w:t>
      </w:r>
      <w:r w:rsidR="00846B32">
        <w:t>CNN is as follows:</w:t>
      </w:r>
    </w:p>
    <w:tbl>
      <w:tblPr>
        <w:tblStyle w:val="TableGrid"/>
        <w:tblW w:w="5000" w:type="pct"/>
        <w:tblLook w:val="0420" w:firstRow="1" w:lastRow="0" w:firstColumn="0" w:lastColumn="0" w:noHBand="0" w:noVBand="1"/>
      </w:tblPr>
      <w:tblGrid>
        <w:gridCol w:w="1870"/>
        <w:gridCol w:w="1870"/>
        <w:gridCol w:w="1870"/>
        <w:gridCol w:w="1870"/>
        <w:gridCol w:w="1870"/>
      </w:tblGrid>
      <w:tr w:rsidR="001F64AA" w:rsidRPr="008A2756" w14:paraId="04F567C5" w14:textId="01C04762" w:rsidTr="001F64AA">
        <w:trPr>
          <w:trHeight w:val="1252"/>
        </w:trPr>
        <w:tc>
          <w:tcPr>
            <w:tcW w:w="1000" w:type="pct"/>
            <w:shd w:val="clear" w:color="auto" w:fill="E0E0E0" w:themeFill="accent2" w:themeFillTint="66"/>
            <w:vAlign w:val="center"/>
          </w:tcPr>
          <w:p w14:paraId="1A28181E" w14:textId="0F24620A" w:rsidR="001F64AA" w:rsidRPr="008A2756" w:rsidRDefault="001F64AA" w:rsidP="008A2756">
            <w:pPr>
              <w:pStyle w:val="NoSpacing"/>
              <w:jc w:val="center"/>
              <w:rPr>
                <w:sz w:val="22"/>
                <w:szCs w:val="22"/>
              </w:rPr>
            </w:pPr>
            <w:r w:rsidRPr="008A2756">
              <w:rPr>
                <w:sz w:val="22"/>
                <w:szCs w:val="22"/>
              </w:rPr>
              <w:t>2D Convolution</w:t>
            </w:r>
          </w:p>
        </w:tc>
        <w:tc>
          <w:tcPr>
            <w:tcW w:w="1000" w:type="pct"/>
            <w:shd w:val="clear" w:color="auto" w:fill="E0E0E0" w:themeFill="accent2" w:themeFillTint="66"/>
            <w:vAlign w:val="center"/>
          </w:tcPr>
          <w:p w14:paraId="0F31ED73" w14:textId="01D1D5BB" w:rsidR="001F64AA" w:rsidRPr="008A2756" w:rsidRDefault="001F64AA" w:rsidP="008A2756">
            <w:pPr>
              <w:pStyle w:val="NoSpacing"/>
              <w:jc w:val="center"/>
              <w:rPr>
                <w:sz w:val="22"/>
                <w:szCs w:val="22"/>
              </w:rPr>
            </w:pPr>
            <w:r w:rsidRPr="008A2756">
              <w:rPr>
                <w:sz w:val="22"/>
                <w:szCs w:val="22"/>
              </w:rPr>
              <w:t>2D Convolution</w:t>
            </w:r>
          </w:p>
        </w:tc>
        <w:tc>
          <w:tcPr>
            <w:tcW w:w="1000" w:type="pct"/>
            <w:shd w:val="clear" w:color="auto" w:fill="E0E0E0" w:themeFill="accent2" w:themeFillTint="66"/>
            <w:vAlign w:val="center"/>
          </w:tcPr>
          <w:p w14:paraId="096F1140" w14:textId="6A010DF8" w:rsidR="001F64AA" w:rsidRPr="008A2756" w:rsidRDefault="001F64AA" w:rsidP="008A2756">
            <w:pPr>
              <w:pStyle w:val="NoSpacing"/>
              <w:jc w:val="center"/>
              <w:rPr>
                <w:sz w:val="22"/>
                <w:szCs w:val="22"/>
              </w:rPr>
            </w:pPr>
            <w:r w:rsidRPr="008A2756">
              <w:rPr>
                <w:sz w:val="22"/>
                <w:szCs w:val="22"/>
              </w:rPr>
              <w:t>2D Convolution</w:t>
            </w:r>
          </w:p>
        </w:tc>
        <w:tc>
          <w:tcPr>
            <w:tcW w:w="1000" w:type="pct"/>
            <w:vMerge w:val="restart"/>
            <w:shd w:val="clear" w:color="auto" w:fill="E0E0E0" w:themeFill="accent2" w:themeFillTint="66"/>
            <w:vAlign w:val="center"/>
          </w:tcPr>
          <w:p w14:paraId="192BA80B" w14:textId="77777777" w:rsidR="001F64AA" w:rsidRDefault="001F64AA" w:rsidP="008A2756">
            <w:pPr>
              <w:pStyle w:val="NoSpacing"/>
              <w:jc w:val="center"/>
              <w:rPr>
                <w:sz w:val="22"/>
                <w:szCs w:val="22"/>
              </w:rPr>
            </w:pPr>
            <w:r w:rsidRPr="008A2756">
              <w:rPr>
                <w:sz w:val="22"/>
                <w:szCs w:val="22"/>
              </w:rPr>
              <w:t>Flatten</w:t>
            </w:r>
          </w:p>
          <w:p w14:paraId="64BB1B81" w14:textId="77777777" w:rsidR="001F64AA" w:rsidRDefault="001F64AA" w:rsidP="001F64AA">
            <w:pPr>
              <w:pStyle w:val="NoSpacing"/>
              <w:jc w:val="center"/>
              <w:rPr>
                <w:sz w:val="22"/>
                <w:szCs w:val="22"/>
              </w:rPr>
            </w:pPr>
            <w:r>
              <w:rPr>
                <w:sz w:val="22"/>
                <w:szCs w:val="22"/>
              </w:rPr>
              <w:t>Dense (64)</w:t>
            </w:r>
          </w:p>
          <w:p w14:paraId="6DC1D681" w14:textId="5ED3218E" w:rsidR="001F64AA" w:rsidRDefault="001F64AA" w:rsidP="001F64AA">
            <w:pPr>
              <w:pStyle w:val="NoSpacing"/>
              <w:jc w:val="center"/>
              <w:rPr>
                <w:sz w:val="22"/>
                <w:szCs w:val="22"/>
              </w:rPr>
            </w:pPr>
            <w:r>
              <w:rPr>
                <w:sz w:val="22"/>
                <w:szCs w:val="22"/>
              </w:rPr>
              <w:t>ReLU</w:t>
            </w:r>
          </w:p>
          <w:p w14:paraId="373C722A" w14:textId="1FF992C3" w:rsidR="001F64AA" w:rsidRPr="008A2756" w:rsidRDefault="001F64AA" w:rsidP="009352C9">
            <w:pPr>
              <w:pStyle w:val="NoSpacing"/>
              <w:jc w:val="center"/>
              <w:rPr>
                <w:sz w:val="22"/>
                <w:szCs w:val="22"/>
              </w:rPr>
            </w:pPr>
            <w:r>
              <w:rPr>
                <w:sz w:val="22"/>
                <w:szCs w:val="22"/>
              </w:rPr>
              <w:t>Dropout (0.5)</w:t>
            </w:r>
          </w:p>
        </w:tc>
        <w:tc>
          <w:tcPr>
            <w:tcW w:w="1000" w:type="pct"/>
            <w:vMerge w:val="restart"/>
            <w:shd w:val="clear" w:color="auto" w:fill="E0E0E0" w:themeFill="accent2" w:themeFillTint="66"/>
            <w:vAlign w:val="center"/>
          </w:tcPr>
          <w:p w14:paraId="467015FC" w14:textId="0CB09715" w:rsidR="001F64AA" w:rsidRDefault="001F64AA" w:rsidP="008A2756">
            <w:pPr>
              <w:pStyle w:val="NoSpacing"/>
              <w:jc w:val="center"/>
              <w:rPr>
                <w:sz w:val="22"/>
                <w:szCs w:val="22"/>
              </w:rPr>
            </w:pPr>
            <w:r>
              <w:rPr>
                <w:sz w:val="22"/>
                <w:szCs w:val="22"/>
              </w:rPr>
              <w:t>Dense (1)</w:t>
            </w:r>
          </w:p>
          <w:p w14:paraId="6240A874" w14:textId="753BFA6C" w:rsidR="001F64AA" w:rsidRPr="008A2756" w:rsidRDefault="001F64AA" w:rsidP="008A2756">
            <w:pPr>
              <w:pStyle w:val="NoSpacing"/>
              <w:jc w:val="center"/>
              <w:rPr>
                <w:sz w:val="22"/>
                <w:szCs w:val="22"/>
              </w:rPr>
            </w:pPr>
            <w:r>
              <w:rPr>
                <w:sz w:val="22"/>
                <w:szCs w:val="22"/>
              </w:rPr>
              <w:t>Sigmoid</w:t>
            </w:r>
          </w:p>
        </w:tc>
      </w:tr>
      <w:tr w:rsidR="001F64AA" w:rsidRPr="008A2756" w14:paraId="3053B1F4" w14:textId="398F0DB3" w:rsidTr="001F64AA">
        <w:trPr>
          <w:trHeight w:val="1252"/>
        </w:trPr>
        <w:tc>
          <w:tcPr>
            <w:tcW w:w="1000" w:type="pct"/>
            <w:vAlign w:val="center"/>
          </w:tcPr>
          <w:p w14:paraId="559AA7CA" w14:textId="0760390D" w:rsidR="001F64AA" w:rsidRPr="008A2756" w:rsidRDefault="001F64AA" w:rsidP="008A2756">
            <w:pPr>
              <w:pStyle w:val="NoSpacing"/>
              <w:jc w:val="center"/>
              <w:rPr>
                <w:sz w:val="22"/>
                <w:szCs w:val="22"/>
              </w:rPr>
            </w:pPr>
            <w:r w:rsidRPr="008A2756">
              <w:rPr>
                <w:sz w:val="22"/>
                <w:szCs w:val="22"/>
              </w:rPr>
              <w:t>32 (Big portions of image)</w:t>
            </w:r>
          </w:p>
        </w:tc>
        <w:tc>
          <w:tcPr>
            <w:tcW w:w="1000" w:type="pct"/>
            <w:vAlign w:val="center"/>
          </w:tcPr>
          <w:p w14:paraId="2923C534" w14:textId="6EC5508B" w:rsidR="001F64AA" w:rsidRPr="008A2756" w:rsidRDefault="001F64AA" w:rsidP="008A2756">
            <w:pPr>
              <w:pStyle w:val="NoSpacing"/>
              <w:jc w:val="center"/>
              <w:rPr>
                <w:sz w:val="22"/>
                <w:szCs w:val="22"/>
              </w:rPr>
            </w:pPr>
            <w:r w:rsidRPr="008A2756">
              <w:rPr>
                <w:sz w:val="22"/>
                <w:szCs w:val="22"/>
              </w:rPr>
              <w:t>64</w:t>
            </w:r>
            <w:r w:rsidRPr="008A2756">
              <w:rPr>
                <w:sz w:val="22"/>
                <w:szCs w:val="22"/>
              </w:rPr>
              <w:t xml:space="preserve"> </w:t>
            </w:r>
            <w:r w:rsidRPr="008A2756">
              <w:rPr>
                <w:sz w:val="22"/>
                <w:szCs w:val="22"/>
              </w:rPr>
              <w:t>(Mid-sized</w:t>
            </w:r>
            <w:r w:rsidRPr="008A2756">
              <w:rPr>
                <w:sz w:val="22"/>
                <w:szCs w:val="22"/>
              </w:rPr>
              <w:t xml:space="preserve"> portions)</w:t>
            </w:r>
          </w:p>
        </w:tc>
        <w:tc>
          <w:tcPr>
            <w:tcW w:w="1000" w:type="pct"/>
            <w:vAlign w:val="center"/>
          </w:tcPr>
          <w:p w14:paraId="5C51270B" w14:textId="4F028E80" w:rsidR="001F64AA" w:rsidRPr="008A2756" w:rsidRDefault="001F64AA" w:rsidP="008A2756">
            <w:pPr>
              <w:pStyle w:val="NoSpacing"/>
              <w:jc w:val="center"/>
              <w:rPr>
                <w:sz w:val="22"/>
                <w:szCs w:val="22"/>
              </w:rPr>
            </w:pPr>
            <w:r w:rsidRPr="008A2756">
              <w:rPr>
                <w:sz w:val="22"/>
                <w:szCs w:val="22"/>
              </w:rPr>
              <w:t>32 (</w:t>
            </w:r>
            <w:r w:rsidRPr="008A2756">
              <w:rPr>
                <w:sz w:val="22"/>
                <w:szCs w:val="22"/>
              </w:rPr>
              <w:t>Small features</w:t>
            </w:r>
            <w:r w:rsidRPr="008A2756">
              <w:rPr>
                <w:sz w:val="22"/>
                <w:szCs w:val="22"/>
              </w:rPr>
              <w:t>)</w:t>
            </w:r>
          </w:p>
        </w:tc>
        <w:tc>
          <w:tcPr>
            <w:tcW w:w="1000" w:type="pct"/>
            <w:vMerge/>
            <w:vAlign w:val="center"/>
          </w:tcPr>
          <w:p w14:paraId="22234622" w14:textId="065D2209" w:rsidR="001F64AA" w:rsidRPr="008A2756" w:rsidRDefault="001F64AA" w:rsidP="008A2756">
            <w:pPr>
              <w:pStyle w:val="NoSpacing"/>
              <w:jc w:val="center"/>
              <w:rPr>
                <w:sz w:val="22"/>
                <w:szCs w:val="22"/>
              </w:rPr>
            </w:pPr>
          </w:p>
        </w:tc>
        <w:tc>
          <w:tcPr>
            <w:tcW w:w="1000" w:type="pct"/>
            <w:vMerge/>
            <w:vAlign w:val="center"/>
          </w:tcPr>
          <w:p w14:paraId="28EC6373" w14:textId="77777777" w:rsidR="001F64AA" w:rsidRPr="008A2756" w:rsidRDefault="001F64AA" w:rsidP="008A2756">
            <w:pPr>
              <w:pStyle w:val="NoSpacing"/>
              <w:jc w:val="center"/>
              <w:rPr>
                <w:sz w:val="22"/>
                <w:szCs w:val="22"/>
              </w:rPr>
            </w:pPr>
          </w:p>
        </w:tc>
      </w:tr>
      <w:tr w:rsidR="001F64AA" w:rsidRPr="008A2756" w14:paraId="09CECD78" w14:textId="44971F2B" w:rsidTr="001F64AA">
        <w:trPr>
          <w:trHeight w:val="1252"/>
        </w:trPr>
        <w:tc>
          <w:tcPr>
            <w:tcW w:w="1000" w:type="pct"/>
            <w:vAlign w:val="center"/>
          </w:tcPr>
          <w:p w14:paraId="15DEB922" w14:textId="6C8176C9" w:rsidR="001F64AA" w:rsidRPr="008A2756" w:rsidRDefault="001F64AA" w:rsidP="008A2756">
            <w:pPr>
              <w:pStyle w:val="NoSpacing"/>
              <w:jc w:val="center"/>
              <w:rPr>
                <w:sz w:val="22"/>
                <w:szCs w:val="22"/>
              </w:rPr>
            </w:pPr>
            <w:r w:rsidRPr="008A2756">
              <w:rPr>
                <w:sz w:val="22"/>
                <w:szCs w:val="22"/>
              </w:rPr>
              <w:t>Rectified Linear Unit</w:t>
            </w:r>
          </w:p>
        </w:tc>
        <w:tc>
          <w:tcPr>
            <w:tcW w:w="1000" w:type="pct"/>
            <w:vAlign w:val="center"/>
          </w:tcPr>
          <w:p w14:paraId="1C70F883" w14:textId="6C101F04" w:rsidR="001F64AA" w:rsidRPr="008A2756" w:rsidRDefault="001F64AA" w:rsidP="008A2756">
            <w:pPr>
              <w:pStyle w:val="NoSpacing"/>
              <w:jc w:val="center"/>
              <w:rPr>
                <w:sz w:val="22"/>
                <w:szCs w:val="22"/>
              </w:rPr>
            </w:pPr>
            <w:r w:rsidRPr="008A2756">
              <w:rPr>
                <w:sz w:val="22"/>
                <w:szCs w:val="22"/>
              </w:rPr>
              <w:t>Rectified Linear Unit</w:t>
            </w:r>
          </w:p>
        </w:tc>
        <w:tc>
          <w:tcPr>
            <w:tcW w:w="1000" w:type="pct"/>
            <w:vAlign w:val="center"/>
          </w:tcPr>
          <w:p w14:paraId="34FA850B" w14:textId="7D3CBDB7" w:rsidR="001F64AA" w:rsidRPr="008A2756" w:rsidRDefault="001F64AA" w:rsidP="008A2756">
            <w:pPr>
              <w:pStyle w:val="NoSpacing"/>
              <w:jc w:val="center"/>
              <w:rPr>
                <w:sz w:val="22"/>
                <w:szCs w:val="22"/>
              </w:rPr>
            </w:pPr>
            <w:r w:rsidRPr="008A2756">
              <w:rPr>
                <w:sz w:val="22"/>
                <w:szCs w:val="22"/>
              </w:rPr>
              <w:t>Rectified Linear Unit</w:t>
            </w:r>
          </w:p>
        </w:tc>
        <w:tc>
          <w:tcPr>
            <w:tcW w:w="1000" w:type="pct"/>
            <w:vMerge/>
            <w:vAlign w:val="center"/>
          </w:tcPr>
          <w:p w14:paraId="2D4A2EFE" w14:textId="77777777" w:rsidR="001F64AA" w:rsidRPr="008A2756" w:rsidRDefault="001F64AA" w:rsidP="008A2756">
            <w:pPr>
              <w:pStyle w:val="NoSpacing"/>
              <w:jc w:val="center"/>
              <w:rPr>
                <w:sz w:val="22"/>
                <w:szCs w:val="22"/>
              </w:rPr>
            </w:pPr>
          </w:p>
        </w:tc>
        <w:tc>
          <w:tcPr>
            <w:tcW w:w="1000" w:type="pct"/>
            <w:vMerge/>
            <w:vAlign w:val="center"/>
          </w:tcPr>
          <w:p w14:paraId="7B9DB39B" w14:textId="77777777" w:rsidR="001F64AA" w:rsidRPr="008A2756" w:rsidRDefault="001F64AA" w:rsidP="008A2756">
            <w:pPr>
              <w:pStyle w:val="NoSpacing"/>
              <w:jc w:val="center"/>
              <w:rPr>
                <w:sz w:val="22"/>
                <w:szCs w:val="22"/>
              </w:rPr>
            </w:pPr>
          </w:p>
        </w:tc>
      </w:tr>
      <w:tr w:rsidR="001F64AA" w:rsidRPr="008A2756" w14:paraId="660A8417" w14:textId="53DBE475" w:rsidTr="001F64AA">
        <w:trPr>
          <w:trHeight w:val="1252"/>
        </w:trPr>
        <w:tc>
          <w:tcPr>
            <w:tcW w:w="1000" w:type="pct"/>
            <w:vAlign w:val="center"/>
          </w:tcPr>
          <w:p w14:paraId="7D9A7AAC" w14:textId="4581D549" w:rsidR="001F64AA" w:rsidRPr="008A2756" w:rsidRDefault="001F64AA" w:rsidP="008A2756">
            <w:pPr>
              <w:pStyle w:val="NoSpacing"/>
              <w:jc w:val="center"/>
              <w:rPr>
                <w:sz w:val="22"/>
                <w:szCs w:val="22"/>
              </w:rPr>
            </w:pPr>
            <w:r w:rsidRPr="008A2756">
              <w:rPr>
                <w:sz w:val="22"/>
                <w:szCs w:val="22"/>
              </w:rPr>
              <w:t>Max pooling</w:t>
            </w:r>
          </w:p>
        </w:tc>
        <w:tc>
          <w:tcPr>
            <w:tcW w:w="1000" w:type="pct"/>
            <w:vAlign w:val="center"/>
          </w:tcPr>
          <w:p w14:paraId="2A6108BB" w14:textId="1DBD047F" w:rsidR="001F64AA" w:rsidRPr="008A2756" w:rsidRDefault="001F64AA" w:rsidP="008A2756">
            <w:pPr>
              <w:pStyle w:val="NoSpacing"/>
              <w:jc w:val="center"/>
              <w:rPr>
                <w:sz w:val="22"/>
                <w:szCs w:val="22"/>
              </w:rPr>
            </w:pPr>
            <w:r w:rsidRPr="008A2756">
              <w:rPr>
                <w:sz w:val="22"/>
                <w:szCs w:val="22"/>
              </w:rPr>
              <w:t>Max pooling</w:t>
            </w:r>
          </w:p>
        </w:tc>
        <w:tc>
          <w:tcPr>
            <w:tcW w:w="1000" w:type="pct"/>
            <w:vAlign w:val="center"/>
          </w:tcPr>
          <w:p w14:paraId="6798A54E" w14:textId="776235AE" w:rsidR="001F64AA" w:rsidRPr="008A2756" w:rsidRDefault="001F64AA" w:rsidP="008A2756">
            <w:pPr>
              <w:pStyle w:val="NoSpacing"/>
              <w:jc w:val="center"/>
              <w:rPr>
                <w:sz w:val="22"/>
                <w:szCs w:val="22"/>
              </w:rPr>
            </w:pPr>
            <w:r w:rsidRPr="008A2756">
              <w:rPr>
                <w:sz w:val="22"/>
                <w:szCs w:val="22"/>
              </w:rPr>
              <w:t>Max pooling</w:t>
            </w:r>
          </w:p>
        </w:tc>
        <w:tc>
          <w:tcPr>
            <w:tcW w:w="1000" w:type="pct"/>
            <w:vMerge/>
            <w:vAlign w:val="center"/>
          </w:tcPr>
          <w:p w14:paraId="630E22E0" w14:textId="77777777" w:rsidR="001F64AA" w:rsidRPr="008A2756" w:rsidRDefault="001F64AA" w:rsidP="008A2756">
            <w:pPr>
              <w:pStyle w:val="NoSpacing"/>
              <w:jc w:val="center"/>
              <w:rPr>
                <w:sz w:val="22"/>
                <w:szCs w:val="22"/>
              </w:rPr>
            </w:pPr>
          </w:p>
        </w:tc>
        <w:tc>
          <w:tcPr>
            <w:tcW w:w="1000" w:type="pct"/>
            <w:vMerge/>
            <w:vAlign w:val="center"/>
          </w:tcPr>
          <w:p w14:paraId="4BD4AE9E" w14:textId="77777777" w:rsidR="001F64AA" w:rsidRPr="008A2756" w:rsidRDefault="001F64AA" w:rsidP="008A2756">
            <w:pPr>
              <w:pStyle w:val="NoSpacing"/>
              <w:jc w:val="center"/>
              <w:rPr>
                <w:sz w:val="22"/>
                <w:szCs w:val="22"/>
              </w:rPr>
            </w:pPr>
          </w:p>
        </w:tc>
      </w:tr>
    </w:tbl>
    <w:p w14:paraId="445B6C0A" w14:textId="57D73E6B" w:rsidR="00846B32" w:rsidRDefault="00304EE4" w:rsidP="00304EE4">
      <w:pPr>
        <w:pStyle w:val="NoSpacing"/>
        <w:tabs>
          <w:tab w:val="left" w:pos="2255"/>
        </w:tabs>
        <w:jc w:val="both"/>
      </w:pPr>
      <w:r>
        <w:tab/>
      </w:r>
    </w:p>
    <w:p w14:paraId="77826D0E" w14:textId="444F13F8" w:rsidR="00304EE4" w:rsidRDefault="00304EE4" w:rsidP="00304EE4">
      <w:pPr>
        <w:pStyle w:val="NoSpacing"/>
        <w:tabs>
          <w:tab w:val="left" w:pos="2255"/>
        </w:tabs>
        <w:jc w:val="both"/>
      </w:pPr>
      <w:r>
        <w:t xml:space="preserve">In order to program this </w:t>
      </w:r>
      <w:r w:rsidR="00F43E9D">
        <w:t xml:space="preserve">CNN </w:t>
      </w:r>
      <w:r>
        <w:t xml:space="preserve">we used </w:t>
      </w:r>
      <w:r w:rsidR="006D75E3">
        <w:t>numpy, pandas, matplotlib, seaborn, sklearn, tensorflow, keras, cv2, IPython, PIL.</w:t>
      </w:r>
    </w:p>
    <w:p w14:paraId="28BDFA38" w14:textId="77777777" w:rsidR="004627D4" w:rsidRDefault="004627D4" w:rsidP="00304EE4">
      <w:pPr>
        <w:pStyle w:val="NoSpacing"/>
        <w:tabs>
          <w:tab w:val="left" w:pos="2255"/>
        </w:tabs>
        <w:jc w:val="both"/>
      </w:pPr>
    </w:p>
    <w:p w14:paraId="7EC9BCBE" w14:textId="77777777" w:rsidR="005A32B8" w:rsidRDefault="00E83B87" w:rsidP="00EB28A3">
      <w:pPr>
        <w:jc w:val="both"/>
        <w:rPr>
          <w:b/>
          <w:bCs/>
        </w:rPr>
      </w:pPr>
      <w:r w:rsidRPr="005A32B8">
        <w:rPr>
          <w:b/>
          <w:bCs/>
        </w:rPr>
        <w:t>Challenges</w:t>
      </w:r>
    </w:p>
    <w:p w14:paraId="078DBA88" w14:textId="1B706581" w:rsidR="00ED1B3F" w:rsidRDefault="005A32B8" w:rsidP="00EB28A3">
      <w:pPr>
        <w:jc w:val="both"/>
      </w:pPr>
      <w:r>
        <w:t xml:space="preserve">Considering the availability </w:t>
      </w:r>
      <w:r w:rsidR="00525D37">
        <w:t xml:space="preserve">and ease of use </w:t>
      </w:r>
      <w:r>
        <w:t xml:space="preserve">of Stanford Car Dataset </w:t>
      </w:r>
      <w:r w:rsidR="00525D37">
        <w:t xml:space="preserve">it was tempting to use </w:t>
      </w:r>
      <w:r w:rsidR="00830968">
        <w:t xml:space="preserve">it </w:t>
      </w:r>
      <w:r w:rsidR="00525D37">
        <w:t>compared to compiling our own dataset.</w:t>
      </w:r>
      <w:r w:rsidR="00830968">
        <w:t xml:space="preserve"> After </w:t>
      </w:r>
      <w:r w:rsidR="002E1D00">
        <w:t>deciding to</w:t>
      </w:r>
      <w:r w:rsidR="003C4D16">
        <w:t xml:space="preserve"> make</w:t>
      </w:r>
      <w:r w:rsidR="002E1D00">
        <w:t xml:space="preserve"> our own dataset</w:t>
      </w:r>
      <w:r w:rsidR="00853388">
        <w:t>,</w:t>
      </w:r>
      <w:r w:rsidR="00853388" w:rsidRPr="00853388">
        <w:t xml:space="preserve"> </w:t>
      </w:r>
      <w:r w:rsidR="00853388">
        <w:t>a</w:t>
      </w:r>
      <w:r w:rsidR="00853388">
        <w:t>lthough the photos submitted by users helped us gather a large dataset</w:t>
      </w:r>
      <w:r w:rsidR="00853388">
        <w:t>,</w:t>
      </w:r>
      <w:r w:rsidR="002E1D00">
        <w:t xml:space="preserve"> it was hard to filter images of cars that would yield a good training set. </w:t>
      </w:r>
      <w:r w:rsidR="003C4D16">
        <w:t>Another challenge was to decide on hyperparameters of</w:t>
      </w:r>
      <w:r w:rsidR="00705DAC">
        <w:t xml:space="preserve"> the neural network that would yield the best results. After going through websites and articles we achieved a high accuracy result.</w:t>
      </w:r>
      <w:r w:rsidR="00956430">
        <w:t xml:space="preserve"> After</w:t>
      </w:r>
      <w:r w:rsidR="000004BF">
        <w:t xml:space="preserve"> getting good results we saw that there were some problems caused by overfitting, this is where we utilized </w:t>
      </w:r>
      <w:r w:rsidR="00B5296C">
        <w:t>dropout command to make sure the neural network used different neurons instead of heavily relying on several of them.</w:t>
      </w:r>
    </w:p>
    <w:p w14:paraId="41F2C840" w14:textId="1B350A1E" w:rsidR="004627D4" w:rsidRDefault="004627D4" w:rsidP="00EB28A3">
      <w:pPr>
        <w:jc w:val="both"/>
        <w:rPr>
          <w:b/>
          <w:bCs/>
        </w:rPr>
      </w:pPr>
      <w:r w:rsidRPr="004627D4">
        <w:rPr>
          <w:b/>
          <w:bCs/>
        </w:rPr>
        <w:lastRenderedPageBreak/>
        <w:t>Potential Improvement</w:t>
      </w:r>
    </w:p>
    <w:p w14:paraId="5CD1D738" w14:textId="65404300" w:rsidR="003378DB" w:rsidRDefault="000E20A0" w:rsidP="00EB28A3">
      <w:pPr>
        <w:jc w:val="both"/>
      </w:pPr>
      <w:r>
        <w:t xml:space="preserve">If we had several more </w:t>
      </w:r>
      <w:r w:rsidR="005E399A">
        <w:t>weeks,</w:t>
      </w:r>
      <w:r>
        <w:t xml:space="preserve"> </w:t>
      </w:r>
      <w:r w:rsidR="00E77587">
        <w:t xml:space="preserve">we could have trained the neural network to </w:t>
      </w:r>
      <w:r w:rsidR="00426C7C">
        <w:t xml:space="preserve">identify different </w:t>
      </w:r>
      <w:r w:rsidR="00B25AC8">
        <w:t xml:space="preserve">brands and models of cars until eventually finishing most of the cars used in Turkey. A later step would be to </w:t>
      </w:r>
      <w:r w:rsidR="00474C51">
        <w:t>use a Raspberry-Pi and camera to identify different cars in real time</w:t>
      </w:r>
      <w:r w:rsidR="005E399A">
        <w:t>.</w:t>
      </w:r>
    </w:p>
    <w:p w14:paraId="6D573508" w14:textId="77777777" w:rsidR="003378DB" w:rsidRDefault="003378DB">
      <w:pPr>
        <w:suppressAutoHyphens w:val="0"/>
      </w:pPr>
      <w:r>
        <w:br w:type="page"/>
      </w:r>
    </w:p>
    <w:p w14:paraId="4336DB9B" w14:textId="155DC71D" w:rsidR="00776892" w:rsidRPr="00E917F0" w:rsidRDefault="00E917F0" w:rsidP="00E917F0">
      <w:pPr>
        <w:ind w:firstLine="0"/>
        <w:jc w:val="both"/>
        <w:rPr>
          <w:b/>
          <w:bCs/>
        </w:rPr>
      </w:pPr>
      <w:r w:rsidRPr="00E917F0">
        <w:rPr>
          <w:b/>
          <w:bCs/>
        </w:rPr>
        <w:lastRenderedPageBreak/>
        <w:t>Resources</w:t>
      </w:r>
    </w:p>
    <w:p w14:paraId="7A268CCB" w14:textId="1A0AD854" w:rsidR="00906353" w:rsidRDefault="00906353" w:rsidP="00E917F0">
      <w:pPr>
        <w:pStyle w:val="ListParagraph"/>
        <w:numPr>
          <w:ilvl w:val="0"/>
          <w:numId w:val="20"/>
        </w:numPr>
        <w:jc w:val="both"/>
      </w:pPr>
      <w:r>
        <w:t xml:space="preserve">“Be Awesome at OpenCV, Python, Deep Learning, and Computer Vision.” </w:t>
      </w:r>
      <w:r>
        <w:rPr>
          <w:i/>
          <w:iCs/>
        </w:rPr>
        <w:t>PyImageSearch</w:t>
      </w:r>
      <w:r>
        <w:t xml:space="preserve">, </w:t>
      </w:r>
      <w:hyperlink r:id="rId21" w:history="1">
        <w:r w:rsidRPr="004A79DE">
          <w:rPr>
            <w:rStyle w:val="Hyperlink"/>
          </w:rPr>
          <w:t>www.pyimagesearch.com/</w:t>
        </w:r>
      </w:hyperlink>
      <w:r>
        <w:t>.</w:t>
      </w:r>
    </w:p>
    <w:p w14:paraId="7C2FEF8F" w14:textId="121B4B9B" w:rsidR="00400EFB" w:rsidRDefault="00400EFB" w:rsidP="00400EFB">
      <w:pPr>
        <w:pStyle w:val="ListParagraph"/>
        <w:numPr>
          <w:ilvl w:val="0"/>
          <w:numId w:val="20"/>
        </w:numPr>
        <w:suppressAutoHyphens w:val="0"/>
        <w:spacing w:line="240" w:lineRule="auto"/>
        <w:rPr>
          <w:rFonts w:ascii="Times New Roman" w:eastAsia="Times New Roman" w:hAnsi="Times New Roman" w:cs="Times New Roman"/>
          <w:lang w:eastAsia="en-US"/>
        </w:rPr>
      </w:pPr>
      <w:r w:rsidRPr="00400EFB">
        <w:rPr>
          <w:rFonts w:ascii="Times New Roman" w:eastAsia="Times New Roman" w:hAnsi="Times New Roman" w:cs="Times New Roman"/>
          <w:lang w:eastAsia="en-US"/>
        </w:rPr>
        <w:t xml:space="preserve">Britz, Denny. “Recurrent Neural Networks Tutorial, Part 1 – Introduction to RNNs.” </w:t>
      </w:r>
      <w:r w:rsidRPr="00400EFB">
        <w:rPr>
          <w:rFonts w:ascii="Times New Roman" w:eastAsia="Times New Roman" w:hAnsi="Times New Roman" w:cs="Times New Roman"/>
          <w:i/>
          <w:iCs/>
          <w:lang w:eastAsia="en-US"/>
        </w:rPr>
        <w:t>WildML</w:t>
      </w:r>
      <w:r w:rsidRPr="00400EFB">
        <w:rPr>
          <w:rFonts w:ascii="Times New Roman" w:eastAsia="Times New Roman" w:hAnsi="Times New Roman" w:cs="Times New Roman"/>
          <w:lang w:eastAsia="en-US"/>
        </w:rPr>
        <w:t xml:space="preserve">, 8 July 2016, </w:t>
      </w:r>
      <w:hyperlink r:id="rId22" w:history="1">
        <w:r w:rsidRPr="004A79DE">
          <w:rPr>
            <w:rStyle w:val="Hyperlink"/>
            <w:rFonts w:ascii="Times New Roman" w:eastAsia="Times New Roman" w:hAnsi="Times New Roman" w:cs="Times New Roman"/>
            <w:lang w:eastAsia="en-US"/>
          </w:rPr>
          <w:t>www.wildml.com/2015/09/recurrent-neural-networks-tutorial-part-1-introduction-to-rnns/</w:t>
        </w:r>
      </w:hyperlink>
      <w:r w:rsidRPr="00400EFB">
        <w:rPr>
          <w:rFonts w:ascii="Times New Roman" w:eastAsia="Times New Roman" w:hAnsi="Times New Roman" w:cs="Times New Roman"/>
          <w:lang w:eastAsia="en-US"/>
        </w:rPr>
        <w:t>.</w:t>
      </w:r>
    </w:p>
    <w:p w14:paraId="1EA0534A" w14:textId="77777777" w:rsidR="00400EFB" w:rsidRDefault="00400EFB" w:rsidP="00501A7D">
      <w:pPr>
        <w:pStyle w:val="ListParagraph"/>
        <w:suppressAutoHyphens w:val="0"/>
        <w:spacing w:line="240" w:lineRule="auto"/>
        <w:ind w:left="1440" w:firstLine="0"/>
        <w:rPr>
          <w:rFonts w:ascii="Times New Roman" w:eastAsia="Times New Roman" w:hAnsi="Times New Roman" w:cs="Times New Roman"/>
          <w:lang w:eastAsia="en-US"/>
        </w:rPr>
      </w:pPr>
    </w:p>
    <w:p w14:paraId="7613F8EF" w14:textId="77777777" w:rsidR="001F2521" w:rsidRPr="001F2521" w:rsidRDefault="001C5733" w:rsidP="001F2521">
      <w:pPr>
        <w:pStyle w:val="ListParagraph"/>
        <w:numPr>
          <w:ilvl w:val="0"/>
          <w:numId w:val="20"/>
        </w:numPr>
        <w:suppressAutoHyphens w:val="0"/>
        <w:spacing w:line="240" w:lineRule="auto"/>
        <w:rPr>
          <w:rFonts w:ascii="Times New Roman" w:eastAsia="Times New Roman" w:hAnsi="Times New Roman" w:cs="Times New Roman"/>
          <w:lang w:eastAsia="en-US"/>
        </w:rPr>
      </w:pPr>
      <w:r>
        <w:rPr>
          <w:i/>
          <w:iCs/>
        </w:rPr>
        <w:t>Index of /computer_vision</w:t>
      </w:r>
      <w:r>
        <w:t xml:space="preserve">, </w:t>
      </w:r>
      <w:hyperlink r:id="rId23" w:history="1">
        <w:r w:rsidRPr="004A79DE">
          <w:rPr>
            <w:rStyle w:val="Hyperlink"/>
          </w:rPr>
          <w:t>www.machinelearninguru.com/computer_vision</w:t>
        </w:r>
      </w:hyperlink>
      <w:r>
        <w:t>.</w:t>
      </w:r>
    </w:p>
    <w:p w14:paraId="7741D0D2" w14:textId="77777777" w:rsidR="001F2521" w:rsidRDefault="001F2521" w:rsidP="001F2521">
      <w:pPr>
        <w:pStyle w:val="ListParagraph"/>
      </w:pPr>
    </w:p>
    <w:p w14:paraId="65DDC8BC" w14:textId="72480961" w:rsidR="001F2521" w:rsidRPr="009A2F3C" w:rsidRDefault="001F2521" w:rsidP="009A2F3C">
      <w:pPr>
        <w:pStyle w:val="ListParagraph"/>
        <w:numPr>
          <w:ilvl w:val="0"/>
          <w:numId w:val="20"/>
        </w:numPr>
        <w:suppressAutoHyphens w:val="0"/>
        <w:spacing w:line="240" w:lineRule="auto"/>
        <w:rPr>
          <w:rFonts w:ascii="Times New Roman" w:eastAsia="Times New Roman" w:hAnsi="Times New Roman" w:cs="Times New Roman"/>
          <w:lang w:eastAsia="en-US"/>
        </w:rPr>
      </w:pPr>
      <w:r>
        <w:t xml:space="preserve">Geva. “Understanding a 3D CNN and Its Uses.” </w:t>
      </w:r>
      <w:r w:rsidRPr="001F2521">
        <w:rPr>
          <w:i/>
          <w:iCs/>
        </w:rPr>
        <w:t>MissingLink.ai</w:t>
      </w:r>
      <w:r>
        <w:t>, missinglink.ai/guides/neural-network-concepts.</w:t>
      </w:r>
    </w:p>
    <w:p w14:paraId="2960E58B" w14:textId="77777777" w:rsidR="009A2F3C" w:rsidRPr="009A2F3C" w:rsidRDefault="009A2F3C" w:rsidP="009A2F3C">
      <w:pPr>
        <w:pStyle w:val="ListParagraph"/>
        <w:rPr>
          <w:rFonts w:ascii="Times New Roman" w:eastAsia="Times New Roman" w:hAnsi="Times New Roman" w:cs="Times New Roman"/>
          <w:lang w:eastAsia="en-US"/>
        </w:rPr>
      </w:pPr>
    </w:p>
    <w:p w14:paraId="0B0AB2A2" w14:textId="5953E1D9" w:rsidR="009A2F3C" w:rsidRDefault="009A2F3C" w:rsidP="007F0D4C">
      <w:pPr>
        <w:pStyle w:val="ListParagraph"/>
        <w:numPr>
          <w:ilvl w:val="0"/>
          <w:numId w:val="20"/>
        </w:numPr>
        <w:suppressAutoHyphens w:val="0"/>
        <w:spacing w:line="240" w:lineRule="auto"/>
      </w:pPr>
      <w:r>
        <w:t xml:space="preserve">“Convolutional Neural Networks .” </w:t>
      </w:r>
      <w:r w:rsidRPr="00546E1F">
        <w:rPr>
          <w:i/>
          <w:iCs/>
        </w:rPr>
        <w:t>CS231n Convolutional Neural Networks for Visual Recognition</w:t>
      </w:r>
      <w:r>
        <w:t>, cs231n.github.io/convolutional-networks/.</w:t>
      </w:r>
    </w:p>
    <w:p w14:paraId="25C504B3" w14:textId="77777777" w:rsidR="00546E1F" w:rsidRDefault="00546E1F" w:rsidP="00546E1F">
      <w:pPr>
        <w:pStyle w:val="ListParagraph"/>
      </w:pPr>
    </w:p>
    <w:p w14:paraId="7984F173" w14:textId="77777777" w:rsidR="00706CB5" w:rsidRDefault="00546E1F" w:rsidP="00A0413A">
      <w:pPr>
        <w:pStyle w:val="ListParagraph"/>
        <w:numPr>
          <w:ilvl w:val="0"/>
          <w:numId w:val="20"/>
        </w:numPr>
        <w:suppressAutoHyphens w:val="0"/>
        <w:spacing w:line="240" w:lineRule="auto"/>
      </w:pPr>
      <w:r>
        <w:t xml:space="preserve">Ujjwalkarn. “An Intuitive Explanation of Convolutional Neural Networks.” </w:t>
      </w:r>
      <w:r w:rsidRPr="00706CB5">
        <w:rPr>
          <w:i/>
          <w:iCs/>
        </w:rPr>
        <w:t>The Data Science Blog</w:t>
      </w:r>
      <w:r>
        <w:t>, 29 May 2017, ujjwalkarn.me/2016/08/11/intuitive-explanation-convnets/.</w:t>
      </w:r>
    </w:p>
    <w:p w14:paraId="7C2FBC77" w14:textId="77777777" w:rsidR="00706CB5" w:rsidRPr="00706CB5" w:rsidRDefault="00706CB5" w:rsidP="00706CB5">
      <w:pPr>
        <w:pStyle w:val="ListParagraph"/>
        <w:rPr>
          <w:i/>
          <w:iCs/>
        </w:rPr>
      </w:pPr>
    </w:p>
    <w:p w14:paraId="41F51147" w14:textId="45CD8C1C" w:rsidR="002F0B25" w:rsidRDefault="002F0B25" w:rsidP="00A0413A">
      <w:pPr>
        <w:pStyle w:val="ListParagraph"/>
        <w:numPr>
          <w:ilvl w:val="0"/>
          <w:numId w:val="20"/>
        </w:numPr>
        <w:suppressAutoHyphens w:val="0"/>
        <w:spacing w:line="240" w:lineRule="auto"/>
      </w:pPr>
      <w:r w:rsidRPr="00706CB5">
        <w:rPr>
          <w:i/>
          <w:iCs/>
        </w:rPr>
        <w:t>Should You Fight Your Traffic Ticket? | ExpertLaw</w:t>
      </w:r>
      <w:r>
        <w:t xml:space="preserve">. </w:t>
      </w:r>
      <w:hyperlink r:id="rId24" w:history="1">
        <w:r w:rsidRPr="004A79DE">
          <w:rPr>
            <w:rStyle w:val="Hyperlink"/>
          </w:rPr>
          <w:t>www.expertlaw.com/library/traffic_tickets/fighting_tickets.html</w:t>
        </w:r>
      </w:hyperlink>
      <w:r>
        <w:t>.</w:t>
      </w:r>
    </w:p>
    <w:p w14:paraId="0281A6E8" w14:textId="77777777" w:rsidR="00942A74" w:rsidRDefault="00942A74" w:rsidP="00942A74">
      <w:pPr>
        <w:pStyle w:val="ListParagraph"/>
      </w:pPr>
    </w:p>
    <w:p w14:paraId="1CE99F23" w14:textId="732230C1" w:rsidR="00706CB5" w:rsidRPr="00706CB5" w:rsidRDefault="00942A74" w:rsidP="00A25628">
      <w:pPr>
        <w:pStyle w:val="ListParagraph"/>
        <w:numPr>
          <w:ilvl w:val="0"/>
          <w:numId w:val="20"/>
        </w:numPr>
        <w:suppressAutoHyphens w:val="0"/>
        <w:spacing w:line="240" w:lineRule="auto"/>
      </w:pPr>
      <w:r w:rsidRPr="00706CB5">
        <w:rPr>
          <w:rFonts w:ascii="Times New Roman" w:eastAsia="Times New Roman" w:hAnsi="Times New Roman" w:cs="Times New Roman"/>
          <w:lang w:eastAsia="en-US"/>
        </w:rPr>
        <w:t xml:space="preserve">“IBM Knowledge Center.” </w:t>
      </w:r>
      <w:r w:rsidRPr="00706CB5">
        <w:rPr>
          <w:rFonts w:ascii="Times New Roman" w:eastAsia="Times New Roman" w:hAnsi="Times New Roman" w:cs="Times New Roman"/>
          <w:i/>
          <w:iCs/>
          <w:lang w:eastAsia="en-US"/>
        </w:rPr>
        <w:t>IBM Knowledge Center</w:t>
      </w:r>
      <w:r w:rsidRPr="00706CB5">
        <w:rPr>
          <w:rFonts w:ascii="Times New Roman" w:eastAsia="Times New Roman" w:hAnsi="Times New Roman" w:cs="Times New Roman"/>
          <w:lang w:eastAsia="en-US"/>
        </w:rPr>
        <w:t xml:space="preserve">, </w:t>
      </w:r>
      <w:hyperlink r:id="rId25" w:history="1">
        <w:r w:rsidR="00706CB5" w:rsidRPr="004A79DE">
          <w:rPr>
            <w:rStyle w:val="Hyperlink"/>
            <w:rFonts w:ascii="Times New Roman" w:eastAsia="Times New Roman" w:hAnsi="Times New Roman" w:cs="Times New Roman"/>
            <w:lang w:eastAsia="en-US"/>
          </w:rPr>
          <w:t>www.ibm.com/support/knowledgecenter/en/SS3RA7_15.0.0/com.ibm.spss.modeler.help/neuralnet_modeltab.htm</w:t>
        </w:r>
      </w:hyperlink>
      <w:r w:rsidRPr="00706CB5">
        <w:rPr>
          <w:rFonts w:ascii="Times New Roman" w:eastAsia="Times New Roman" w:hAnsi="Times New Roman" w:cs="Times New Roman"/>
          <w:lang w:eastAsia="en-US"/>
        </w:rPr>
        <w:t>.</w:t>
      </w:r>
    </w:p>
    <w:p w14:paraId="01B5428B" w14:textId="77777777" w:rsidR="00706CB5" w:rsidRPr="00706CB5" w:rsidRDefault="00706CB5" w:rsidP="00706CB5">
      <w:pPr>
        <w:pStyle w:val="ListParagraph"/>
        <w:rPr>
          <w:rFonts w:ascii="Times New Roman" w:eastAsia="Times New Roman" w:hAnsi="Times New Roman" w:cs="Times New Roman"/>
          <w:lang w:eastAsia="en-US"/>
        </w:rPr>
      </w:pPr>
    </w:p>
    <w:p w14:paraId="752D9731" w14:textId="6BF12371" w:rsidR="003378DB" w:rsidRPr="003378DB" w:rsidRDefault="003378DB" w:rsidP="00A25628">
      <w:pPr>
        <w:pStyle w:val="ListParagraph"/>
        <w:numPr>
          <w:ilvl w:val="0"/>
          <w:numId w:val="20"/>
        </w:numPr>
        <w:suppressAutoHyphens w:val="0"/>
        <w:spacing w:line="240" w:lineRule="auto"/>
      </w:pPr>
      <w:r w:rsidRPr="00706CB5">
        <w:rPr>
          <w:rFonts w:ascii="Times New Roman" w:eastAsia="Times New Roman" w:hAnsi="Times New Roman" w:cs="Times New Roman"/>
          <w:lang w:eastAsia="en-US"/>
        </w:rPr>
        <w:t>Keras Documentation</w:t>
      </w:r>
    </w:p>
    <w:p w14:paraId="39A03E00" w14:textId="77777777" w:rsidR="003378DB" w:rsidRDefault="003378DB" w:rsidP="003378DB">
      <w:pPr>
        <w:pStyle w:val="ListParagraph"/>
      </w:pPr>
    </w:p>
    <w:p w14:paraId="66906019" w14:textId="77777777" w:rsidR="003378DB" w:rsidRPr="00E917F0" w:rsidRDefault="003378DB" w:rsidP="003378DB">
      <w:pPr>
        <w:pStyle w:val="ListParagraph"/>
        <w:suppressAutoHyphens w:val="0"/>
        <w:spacing w:line="240" w:lineRule="auto"/>
        <w:ind w:left="360" w:firstLine="0"/>
      </w:pPr>
    </w:p>
    <w:p w14:paraId="55DA8B8F" w14:textId="1A29D1DE" w:rsidR="00080C97" w:rsidRPr="00E917F0" w:rsidRDefault="00BA5B7A" w:rsidP="001729F8">
      <w:pPr>
        <w:pStyle w:val="ListParagraph"/>
        <w:numPr>
          <w:ilvl w:val="0"/>
          <w:numId w:val="20"/>
        </w:numPr>
        <w:jc w:val="both"/>
      </w:pPr>
      <w:hyperlink r:id="rId26" w:history="1">
        <w:r w:rsidR="00706CB5" w:rsidRPr="00CF3E18">
          <w:rPr>
            <w:rStyle w:val="Hyperlink"/>
            <w:color w:val="auto"/>
            <w:u w:val="none"/>
          </w:rPr>
          <w:t>TUIK</w:t>
        </w:r>
      </w:hyperlink>
      <w:r w:rsidR="00706CB5">
        <w:t xml:space="preserve"> </w:t>
      </w:r>
      <w:r w:rsidR="00CF3E18" w:rsidRPr="00CF3E18">
        <w:t>Motorlu Taşıt Sayısı</w:t>
      </w:r>
      <w:bookmarkStart w:id="0" w:name="_GoBack"/>
      <w:bookmarkEnd w:id="0"/>
    </w:p>
    <w:sectPr w:rsidR="00080C97" w:rsidRPr="00E917F0">
      <w:head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53168" w14:textId="77777777" w:rsidR="00AA1234" w:rsidRDefault="00AA1234">
      <w:pPr>
        <w:spacing w:line="240" w:lineRule="auto"/>
      </w:pPr>
      <w:r>
        <w:separator/>
      </w:r>
    </w:p>
  </w:endnote>
  <w:endnote w:type="continuationSeparator" w:id="0">
    <w:p w14:paraId="03B41F7A" w14:textId="77777777" w:rsidR="00AA1234" w:rsidRDefault="00AA1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A7D40" w14:textId="77777777" w:rsidR="00AA1234" w:rsidRDefault="00AA1234">
      <w:pPr>
        <w:spacing w:line="240" w:lineRule="auto"/>
      </w:pPr>
      <w:r>
        <w:separator/>
      </w:r>
    </w:p>
  </w:footnote>
  <w:footnote w:type="continuationSeparator" w:id="0">
    <w:p w14:paraId="4A09F786" w14:textId="77777777" w:rsidR="00AA1234" w:rsidRDefault="00AA12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7D2E2" w14:textId="70D03906" w:rsidR="00080C97" w:rsidRDefault="00CF3E18">
    <w:pPr>
      <w:pStyle w:val="Header"/>
    </w:pPr>
    <w:sdt>
      <w:sdtPr>
        <w:alias w:val="Last Name:"/>
        <w:tag w:val="Last Name:"/>
        <w:id w:val="1658178901"/>
        <w:placeholder>
          <w:docPart w:val="7A6DD1EC7CDF4F27A84CBB1712C9F160"/>
        </w:placeholder>
        <w:dataBinding w:prefixMappings="xmlns:ns0='http://schemas.microsoft.com/office/2006/coverPageProps' " w:xpath="/ns0:CoverPageProperties[1]/ns0:Abstract[1]" w:storeItemID="{55AF091B-3C7A-41E3-B477-F2FDAA23CFDA}"/>
        <w15:appearance w15:val="hidden"/>
        <w:text/>
      </w:sdtPr>
      <w:sdtEndPr/>
      <w:sdtContent>
        <w:r w:rsidR="002B48D9">
          <w:t>PickCar</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13BAB" w14:textId="5B10188B" w:rsidR="00080C97" w:rsidRDefault="00CF3E18">
    <w:pPr>
      <w:pStyle w:val="Header"/>
    </w:pPr>
    <w:sdt>
      <w:sdtPr>
        <w:alias w:val="Last Name:"/>
        <w:tag w:val="Last Name:"/>
        <w:id w:val="-348181431"/>
        <w:placeholder>
          <w:docPart w:val="73E2836E9A2F42119877D8A33A88B9A1"/>
        </w:placeholder>
        <w:dataBinding w:prefixMappings="xmlns:ns0='http://schemas.microsoft.com/office/2006/coverPageProps' " w:xpath="/ns0:CoverPageProperties[1]/ns0:Abstract[1]" w:storeItemID="{55AF091B-3C7A-41E3-B477-F2FDAA23CFDA}"/>
        <w15:appearance w15:val="hidden"/>
        <w:text/>
      </w:sdtPr>
      <w:sdtEndPr/>
      <w:sdtContent>
        <w:r w:rsidR="002B48D9">
          <w:t>PickCar</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3C6D65"/>
    <w:multiLevelType w:val="hybridMultilevel"/>
    <w:tmpl w:val="FDA0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B1B5787"/>
    <w:multiLevelType w:val="multilevel"/>
    <w:tmpl w:val="4572ABF8"/>
    <w:numStyleLink w:val="MLAOutline"/>
  </w:abstractNum>
  <w:abstractNum w:abstractNumId="17"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DF22438"/>
    <w:multiLevelType w:val="hybridMultilevel"/>
    <w:tmpl w:val="7F5C6B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046051F"/>
    <w:multiLevelType w:val="hybridMultilevel"/>
    <w:tmpl w:val="44E21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5"/>
  </w:num>
  <w:num w:numId="13">
    <w:abstractNumId w:val="16"/>
  </w:num>
  <w:num w:numId="14">
    <w:abstractNumId w:val="14"/>
  </w:num>
  <w:num w:numId="15">
    <w:abstractNumId w:val="11"/>
  </w:num>
  <w:num w:numId="16">
    <w:abstractNumId w:val="13"/>
  </w:num>
  <w:num w:numId="17">
    <w:abstractNumId w:val="17"/>
  </w:num>
  <w:num w:numId="18">
    <w:abstractNumId w:val="19"/>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8D9"/>
    <w:rsid w:val="000004BF"/>
    <w:rsid w:val="00014584"/>
    <w:rsid w:val="00015045"/>
    <w:rsid w:val="00017542"/>
    <w:rsid w:val="00020275"/>
    <w:rsid w:val="00051CBD"/>
    <w:rsid w:val="00057EE5"/>
    <w:rsid w:val="00067786"/>
    <w:rsid w:val="00080C97"/>
    <w:rsid w:val="00087116"/>
    <w:rsid w:val="0009467C"/>
    <w:rsid w:val="000A005B"/>
    <w:rsid w:val="000B41BC"/>
    <w:rsid w:val="000C0147"/>
    <w:rsid w:val="000E20A0"/>
    <w:rsid w:val="000F3110"/>
    <w:rsid w:val="000F3AC6"/>
    <w:rsid w:val="000F6310"/>
    <w:rsid w:val="001142B2"/>
    <w:rsid w:val="001469C5"/>
    <w:rsid w:val="0016028D"/>
    <w:rsid w:val="001A3E62"/>
    <w:rsid w:val="001C5733"/>
    <w:rsid w:val="001E73F5"/>
    <w:rsid w:val="001F2521"/>
    <w:rsid w:val="001F64AA"/>
    <w:rsid w:val="00207C39"/>
    <w:rsid w:val="002125D6"/>
    <w:rsid w:val="002242FA"/>
    <w:rsid w:val="00227A55"/>
    <w:rsid w:val="002352CD"/>
    <w:rsid w:val="002469E7"/>
    <w:rsid w:val="002520CE"/>
    <w:rsid w:val="00263776"/>
    <w:rsid w:val="002728B4"/>
    <w:rsid w:val="002B48D9"/>
    <w:rsid w:val="002E1D00"/>
    <w:rsid w:val="002F0B25"/>
    <w:rsid w:val="002F1BFC"/>
    <w:rsid w:val="00304EE4"/>
    <w:rsid w:val="003157DA"/>
    <w:rsid w:val="0032185A"/>
    <w:rsid w:val="00333F81"/>
    <w:rsid w:val="003378DB"/>
    <w:rsid w:val="0034643D"/>
    <w:rsid w:val="003719D6"/>
    <w:rsid w:val="00387944"/>
    <w:rsid w:val="003A51E9"/>
    <w:rsid w:val="003B17F5"/>
    <w:rsid w:val="003C4D16"/>
    <w:rsid w:val="003D1EE7"/>
    <w:rsid w:val="003E748F"/>
    <w:rsid w:val="00400EFB"/>
    <w:rsid w:val="004017F3"/>
    <w:rsid w:val="00414BAF"/>
    <w:rsid w:val="004260C7"/>
    <w:rsid w:val="00426C7C"/>
    <w:rsid w:val="00427491"/>
    <w:rsid w:val="00443AB5"/>
    <w:rsid w:val="00450062"/>
    <w:rsid w:val="00451C83"/>
    <w:rsid w:val="0046079B"/>
    <w:rsid w:val="004627D4"/>
    <w:rsid w:val="00465DE1"/>
    <w:rsid w:val="004670D1"/>
    <w:rsid w:val="00474C51"/>
    <w:rsid w:val="004801BC"/>
    <w:rsid w:val="004807F6"/>
    <w:rsid w:val="004819D1"/>
    <w:rsid w:val="004847DD"/>
    <w:rsid w:val="00490FF8"/>
    <w:rsid w:val="004B1758"/>
    <w:rsid w:val="004C3628"/>
    <w:rsid w:val="004C61AF"/>
    <w:rsid w:val="004C6E3C"/>
    <w:rsid w:val="004F2536"/>
    <w:rsid w:val="00501A7D"/>
    <w:rsid w:val="00523ED1"/>
    <w:rsid w:val="00524F39"/>
    <w:rsid w:val="005252D3"/>
    <w:rsid w:val="00525D37"/>
    <w:rsid w:val="00535985"/>
    <w:rsid w:val="005361B9"/>
    <w:rsid w:val="00546E1F"/>
    <w:rsid w:val="005778EE"/>
    <w:rsid w:val="00597C7E"/>
    <w:rsid w:val="005A32B8"/>
    <w:rsid w:val="005B18BC"/>
    <w:rsid w:val="005B5D3E"/>
    <w:rsid w:val="005E399A"/>
    <w:rsid w:val="005E7172"/>
    <w:rsid w:val="005F35EF"/>
    <w:rsid w:val="005F3BDA"/>
    <w:rsid w:val="00626DAB"/>
    <w:rsid w:val="00664E68"/>
    <w:rsid w:val="006777DB"/>
    <w:rsid w:val="006A64A8"/>
    <w:rsid w:val="006B0285"/>
    <w:rsid w:val="006B1E8E"/>
    <w:rsid w:val="006D75E3"/>
    <w:rsid w:val="00705DAC"/>
    <w:rsid w:val="00706CB5"/>
    <w:rsid w:val="007450BE"/>
    <w:rsid w:val="00764EED"/>
    <w:rsid w:val="00776892"/>
    <w:rsid w:val="00783EB9"/>
    <w:rsid w:val="00787732"/>
    <w:rsid w:val="00796615"/>
    <w:rsid w:val="007B6A5C"/>
    <w:rsid w:val="007D4B2F"/>
    <w:rsid w:val="007D5925"/>
    <w:rsid w:val="007E7EAF"/>
    <w:rsid w:val="007F3327"/>
    <w:rsid w:val="008120F0"/>
    <w:rsid w:val="008301D9"/>
    <w:rsid w:val="00830968"/>
    <w:rsid w:val="00846B32"/>
    <w:rsid w:val="00853388"/>
    <w:rsid w:val="008635B6"/>
    <w:rsid w:val="0087299A"/>
    <w:rsid w:val="008952A4"/>
    <w:rsid w:val="008A05AD"/>
    <w:rsid w:val="008A2756"/>
    <w:rsid w:val="008B5D5A"/>
    <w:rsid w:val="008C0FDB"/>
    <w:rsid w:val="008D29D8"/>
    <w:rsid w:val="008F3CC2"/>
    <w:rsid w:val="00906353"/>
    <w:rsid w:val="00917BFC"/>
    <w:rsid w:val="0092785F"/>
    <w:rsid w:val="009352C9"/>
    <w:rsid w:val="00942A74"/>
    <w:rsid w:val="00956430"/>
    <w:rsid w:val="00965112"/>
    <w:rsid w:val="009712ED"/>
    <w:rsid w:val="009955F7"/>
    <w:rsid w:val="009A2F3C"/>
    <w:rsid w:val="009C7CB9"/>
    <w:rsid w:val="009D0F7E"/>
    <w:rsid w:val="009D32AA"/>
    <w:rsid w:val="009E0B89"/>
    <w:rsid w:val="009E54B0"/>
    <w:rsid w:val="00A27DDE"/>
    <w:rsid w:val="00A4353A"/>
    <w:rsid w:val="00A5736A"/>
    <w:rsid w:val="00AA1234"/>
    <w:rsid w:val="00AB1E45"/>
    <w:rsid w:val="00AB54F3"/>
    <w:rsid w:val="00AD5A22"/>
    <w:rsid w:val="00AF5335"/>
    <w:rsid w:val="00AF7934"/>
    <w:rsid w:val="00B25AC8"/>
    <w:rsid w:val="00B271DF"/>
    <w:rsid w:val="00B31A17"/>
    <w:rsid w:val="00B4332E"/>
    <w:rsid w:val="00B5296C"/>
    <w:rsid w:val="00B82F8F"/>
    <w:rsid w:val="00B84BBB"/>
    <w:rsid w:val="00BA105E"/>
    <w:rsid w:val="00BA5B7A"/>
    <w:rsid w:val="00BB16F0"/>
    <w:rsid w:val="00BB4596"/>
    <w:rsid w:val="00BB6A91"/>
    <w:rsid w:val="00BC12E5"/>
    <w:rsid w:val="00BD2A59"/>
    <w:rsid w:val="00BD346D"/>
    <w:rsid w:val="00BD3A4E"/>
    <w:rsid w:val="00BE6E25"/>
    <w:rsid w:val="00C26420"/>
    <w:rsid w:val="00C27CF9"/>
    <w:rsid w:val="00C535AD"/>
    <w:rsid w:val="00C57281"/>
    <w:rsid w:val="00C77FAC"/>
    <w:rsid w:val="00C82E40"/>
    <w:rsid w:val="00C91D02"/>
    <w:rsid w:val="00C92803"/>
    <w:rsid w:val="00C97620"/>
    <w:rsid w:val="00CA2B60"/>
    <w:rsid w:val="00CB376E"/>
    <w:rsid w:val="00CE27D9"/>
    <w:rsid w:val="00CE57C3"/>
    <w:rsid w:val="00CF3E18"/>
    <w:rsid w:val="00D0511D"/>
    <w:rsid w:val="00D178FF"/>
    <w:rsid w:val="00D35F44"/>
    <w:rsid w:val="00D42A8F"/>
    <w:rsid w:val="00D4438D"/>
    <w:rsid w:val="00D45523"/>
    <w:rsid w:val="00D5020A"/>
    <w:rsid w:val="00D52362"/>
    <w:rsid w:val="00D822D4"/>
    <w:rsid w:val="00DA0C08"/>
    <w:rsid w:val="00DE2AA9"/>
    <w:rsid w:val="00DF583D"/>
    <w:rsid w:val="00E12774"/>
    <w:rsid w:val="00E72A9B"/>
    <w:rsid w:val="00E73B3C"/>
    <w:rsid w:val="00E77587"/>
    <w:rsid w:val="00E83B87"/>
    <w:rsid w:val="00E917F0"/>
    <w:rsid w:val="00E95A12"/>
    <w:rsid w:val="00E962DE"/>
    <w:rsid w:val="00EB1950"/>
    <w:rsid w:val="00EB28A3"/>
    <w:rsid w:val="00EB4F48"/>
    <w:rsid w:val="00EC0225"/>
    <w:rsid w:val="00EC136B"/>
    <w:rsid w:val="00EC2FE4"/>
    <w:rsid w:val="00EC4727"/>
    <w:rsid w:val="00ED1B3F"/>
    <w:rsid w:val="00ED688B"/>
    <w:rsid w:val="00ED7AFA"/>
    <w:rsid w:val="00EE4A29"/>
    <w:rsid w:val="00EF3AB2"/>
    <w:rsid w:val="00F11F83"/>
    <w:rsid w:val="00F169B2"/>
    <w:rsid w:val="00F24187"/>
    <w:rsid w:val="00F305EB"/>
    <w:rsid w:val="00F43E9D"/>
    <w:rsid w:val="00F465F6"/>
    <w:rsid w:val="00F47E76"/>
    <w:rsid w:val="00F67680"/>
    <w:rsid w:val="00F753ED"/>
    <w:rsid w:val="00F94DA2"/>
    <w:rsid w:val="00F94FC2"/>
    <w:rsid w:val="00FA732A"/>
    <w:rsid w:val="00FD3CC3"/>
    <w:rsid w:val="00FF5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0A2B68"/>
  <w15:chartTrackingRefBased/>
  <w15:docId w15:val="{17B018EC-64DB-43B8-9E24-DC672D555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customStyle="1" w:styleId="hoenzb">
    <w:name w:val="hoenzb"/>
    <w:basedOn w:val="DefaultParagraphFont"/>
    <w:rsid w:val="002B48D9"/>
  </w:style>
  <w:style w:type="paragraph" w:styleId="ListParagraph">
    <w:name w:val="List Paragraph"/>
    <w:basedOn w:val="Normal"/>
    <w:uiPriority w:val="34"/>
    <w:unhideWhenUsed/>
    <w:qFormat/>
    <w:rsid w:val="005F35EF"/>
    <w:pPr>
      <w:ind w:left="720"/>
      <w:contextualSpacing/>
    </w:pPr>
  </w:style>
  <w:style w:type="character" w:styleId="Hyperlink">
    <w:name w:val="Hyperlink"/>
    <w:basedOn w:val="DefaultParagraphFont"/>
    <w:uiPriority w:val="99"/>
    <w:unhideWhenUsed/>
    <w:rsid w:val="00787732"/>
    <w:rPr>
      <w:color w:val="5F5F5F" w:themeColor="hyperlink"/>
      <w:u w:val="single"/>
    </w:rPr>
  </w:style>
  <w:style w:type="character" w:styleId="UnresolvedMention">
    <w:name w:val="Unresolved Mention"/>
    <w:basedOn w:val="DefaultParagraphFont"/>
    <w:uiPriority w:val="99"/>
    <w:semiHidden/>
    <w:unhideWhenUsed/>
    <w:rsid w:val="00787732"/>
    <w:rPr>
      <w:color w:val="605E5C"/>
      <w:shd w:val="clear" w:color="auto" w:fill="E1DFDD"/>
    </w:rPr>
  </w:style>
  <w:style w:type="table" w:styleId="PlainTable1">
    <w:name w:val="Plain Table 1"/>
    <w:basedOn w:val="TableNormal"/>
    <w:uiPriority w:val="41"/>
    <w:rsid w:val="00626DA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5115345">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4074012">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7095737">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4620698">
      <w:bodyDiv w:val="1"/>
      <w:marLeft w:val="0"/>
      <w:marRight w:val="0"/>
      <w:marTop w:val="0"/>
      <w:marBottom w:val="0"/>
      <w:divBdr>
        <w:top w:val="none" w:sz="0" w:space="0" w:color="auto"/>
        <w:left w:val="none" w:sz="0" w:space="0" w:color="auto"/>
        <w:bottom w:val="none" w:sz="0" w:space="0" w:color="auto"/>
        <w:right w:val="none" w:sz="0" w:space="0" w:color="auto"/>
      </w:divBdr>
      <w:divsChild>
        <w:div w:id="1415666465">
          <w:marLeft w:val="0"/>
          <w:marRight w:val="0"/>
          <w:marTop w:val="0"/>
          <w:marBottom w:val="0"/>
          <w:divBdr>
            <w:top w:val="none" w:sz="0" w:space="0" w:color="auto"/>
            <w:left w:val="none" w:sz="0" w:space="0" w:color="auto"/>
            <w:bottom w:val="none" w:sz="0" w:space="0" w:color="auto"/>
            <w:right w:val="none" w:sz="0" w:space="0" w:color="auto"/>
          </w:divBdr>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092164144">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9394497">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83659228">
      <w:bodyDiv w:val="1"/>
      <w:marLeft w:val="0"/>
      <w:marRight w:val="0"/>
      <w:marTop w:val="0"/>
      <w:marBottom w:val="0"/>
      <w:divBdr>
        <w:top w:val="none" w:sz="0" w:space="0" w:color="auto"/>
        <w:left w:val="none" w:sz="0" w:space="0" w:color="auto"/>
        <w:bottom w:val="none" w:sz="0" w:space="0" w:color="auto"/>
        <w:right w:val="none" w:sz="0" w:space="0" w:color="auto"/>
      </w:divBdr>
      <w:divsChild>
        <w:div w:id="1621843049">
          <w:marLeft w:val="0"/>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7924444">
      <w:bodyDiv w:val="1"/>
      <w:marLeft w:val="0"/>
      <w:marRight w:val="0"/>
      <w:marTop w:val="0"/>
      <w:marBottom w:val="0"/>
      <w:divBdr>
        <w:top w:val="none" w:sz="0" w:space="0" w:color="auto"/>
        <w:left w:val="none" w:sz="0" w:space="0" w:color="auto"/>
        <w:bottom w:val="none" w:sz="0" w:space="0" w:color="auto"/>
        <w:right w:val="none" w:sz="0" w:space="0" w:color="auto"/>
      </w:divBdr>
      <w:divsChild>
        <w:div w:id="1660226503">
          <w:marLeft w:val="0"/>
          <w:marRight w:val="0"/>
          <w:marTop w:val="0"/>
          <w:marBottom w:val="0"/>
          <w:divBdr>
            <w:top w:val="none" w:sz="0" w:space="0" w:color="auto"/>
            <w:left w:val="none" w:sz="0" w:space="0" w:color="auto"/>
            <w:bottom w:val="none" w:sz="0" w:space="0" w:color="auto"/>
            <w:right w:val="none" w:sz="0" w:space="0" w:color="auto"/>
          </w:divBdr>
        </w:div>
      </w:divsChild>
    </w:div>
    <w:div w:id="1439132946">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1938926">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856578">
      <w:bodyDiv w:val="1"/>
      <w:marLeft w:val="0"/>
      <w:marRight w:val="0"/>
      <w:marTop w:val="0"/>
      <w:marBottom w:val="0"/>
      <w:divBdr>
        <w:top w:val="none" w:sz="0" w:space="0" w:color="auto"/>
        <w:left w:val="none" w:sz="0" w:space="0" w:color="auto"/>
        <w:bottom w:val="none" w:sz="0" w:space="0" w:color="auto"/>
        <w:right w:val="none" w:sz="0" w:space="0" w:color="auto"/>
      </w:divBdr>
    </w:div>
    <w:div w:id="1921673633">
      <w:bodyDiv w:val="1"/>
      <w:marLeft w:val="0"/>
      <w:marRight w:val="0"/>
      <w:marTop w:val="0"/>
      <w:marBottom w:val="0"/>
      <w:divBdr>
        <w:top w:val="none" w:sz="0" w:space="0" w:color="auto"/>
        <w:left w:val="none" w:sz="0" w:space="0" w:color="auto"/>
        <w:bottom w:val="none" w:sz="0" w:space="0" w:color="auto"/>
        <w:right w:val="none" w:sz="0" w:space="0" w:color="auto"/>
      </w:divBdr>
      <w:divsChild>
        <w:div w:id="1987513881">
          <w:marLeft w:val="0"/>
          <w:marRight w:val="0"/>
          <w:marTop w:val="0"/>
          <w:marBottom w:val="0"/>
          <w:divBdr>
            <w:top w:val="none" w:sz="0" w:space="0" w:color="auto"/>
            <w:left w:val="none" w:sz="0" w:space="0" w:color="auto"/>
            <w:bottom w:val="none" w:sz="0" w:space="0" w:color="auto"/>
            <w:right w:val="none" w:sz="0" w:space="0" w:color="auto"/>
          </w:divBdr>
        </w:div>
      </w:divsChild>
    </w:div>
    <w:div w:id="209697118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image" Target="media/image6.jpeg"/><Relationship Id="rId26" Type="http://schemas.openxmlformats.org/officeDocument/2006/relationships/hyperlink" Target="https://biruni.tuik.gov.tr/medas/?kn=89&amp;locale=tr" TargetMode="External"/><Relationship Id="rId3" Type="http://schemas.openxmlformats.org/officeDocument/2006/relationships/customXml" Target="../customXml/item3.xml"/><Relationship Id="rId21" Type="http://schemas.openxmlformats.org/officeDocument/2006/relationships/hyperlink" Target="http://www.pyimagesearch.co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www.ibm.com/support/knowledgecenter/en/SS3RA7_15.0.0/com.ibm.spss.modeler.help/neuralnet_modeltab.ht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expertlaw.com/library/traffic_tickets/fighting_tickets.html"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www.machinelearninguru.com/computer_vision" TargetMode="External"/><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wildml.com/2015/09/recurrent-neural-networks-tutorial-part-1-introduction-to-rnns/"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vako\AppData\Roaming\Microsoft\Templates\MLA%20style%20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E2836E9A2F42119877D8A33A88B9A1"/>
        <w:category>
          <w:name w:val="General"/>
          <w:gallery w:val="placeholder"/>
        </w:category>
        <w:types>
          <w:type w:val="bbPlcHdr"/>
        </w:types>
        <w:behaviors>
          <w:behavior w:val="content"/>
        </w:behaviors>
        <w:guid w:val="{41E92DAA-6E15-4942-9BBE-D90F3044C49E}"/>
      </w:docPartPr>
      <w:docPartBody>
        <w:p w:rsidR="00B9356A" w:rsidRDefault="00271456">
          <w:pPr>
            <w:pStyle w:val="73E2836E9A2F42119877D8A33A88B9A1"/>
          </w:pPr>
          <w:r>
            <w:t>Table data</w:t>
          </w:r>
        </w:p>
      </w:docPartBody>
    </w:docPart>
    <w:docPart>
      <w:docPartPr>
        <w:name w:val="7A6DD1EC7CDF4F27A84CBB1712C9F160"/>
        <w:category>
          <w:name w:val="General"/>
          <w:gallery w:val="placeholder"/>
        </w:category>
        <w:types>
          <w:type w:val="bbPlcHdr"/>
        </w:types>
        <w:behaviors>
          <w:behavior w:val="content"/>
        </w:behaviors>
        <w:guid w:val="{22C027FF-6150-469B-8C1B-5E05EFFD2B3C}"/>
      </w:docPartPr>
      <w:docPartBody>
        <w:p w:rsidR="00B9356A" w:rsidRDefault="00271456">
          <w:pPr>
            <w:pStyle w:val="7A6DD1EC7CDF4F27A84CBB1712C9F160"/>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56"/>
    <w:rsid w:val="00271456"/>
    <w:rsid w:val="00B93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F1E54DA2D54E3EB737A1729BE1455B">
    <w:name w:val="63F1E54DA2D54E3EB737A1729BE1455B"/>
  </w:style>
  <w:style w:type="paragraph" w:customStyle="1" w:styleId="B8C31B4D1A7140F9AA56194AB5A20BD5">
    <w:name w:val="B8C31B4D1A7140F9AA56194AB5A20BD5"/>
  </w:style>
  <w:style w:type="paragraph" w:customStyle="1" w:styleId="098B91B461A04C63BA3B1363092A30B3">
    <w:name w:val="098B91B461A04C63BA3B1363092A30B3"/>
  </w:style>
  <w:style w:type="paragraph" w:customStyle="1" w:styleId="058109EF7BAA46B0A1543B549FC3AA1B">
    <w:name w:val="058109EF7BAA46B0A1543B549FC3AA1B"/>
  </w:style>
  <w:style w:type="paragraph" w:customStyle="1" w:styleId="1F46260BE26640FD8FE3CC1557022BCB">
    <w:name w:val="1F46260BE26640FD8FE3CC1557022BCB"/>
  </w:style>
  <w:style w:type="paragraph" w:customStyle="1" w:styleId="4E38B22C2EA5456DA346C511B2DF8FAA">
    <w:name w:val="4E38B22C2EA5456DA346C511B2DF8FAA"/>
  </w:style>
  <w:style w:type="character" w:styleId="Emphasis">
    <w:name w:val="Emphasis"/>
    <w:basedOn w:val="DefaultParagraphFont"/>
    <w:uiPriority w:val="3"/>
    <w:qFormat/>
    <w:rPr>
      <w:i/>
      <w:iCs/>
    </w:rPr>
  </w:style>
  <w:style w:type="paragraph" w:customStyle="1" w:styleId="4FBF9F94896E4E1AA4F871D9EFE67097">
    <w:name w:val="4FBF9F94896E4E1AA4F871D9EFE67097"/>
  </w:style>
  <w:style w:type="paragraph" w:customStyle="1" w:styleId="AA9781DA19924C31BBF953D144D294A6">
    <w:name w:val="AA9781DA19924C31BBF953D144D294A6"/>
  </w:style>
  <w:style w:type="paragraph" w:customStyle="1" w:styleId="A0AE8982F3B243279A1BED5109ED5E5C">
    <w:name w:val="A0AE8982F3B243279A1BED5109ED5E5C"/>
  </w:style>
  <w:style w:type="paragraph" w:customStyle="1" w:styleId="674DC4E06CE34C6C92C3FE989DD9EDB2">
    <w:name w:val="674DC4E06CE34C6C92C3FE989DD9EDB2"/>
  </w:style>
  <w:style w:type="paragraph" w:customStyle="1" w:styleId="7478E23EB0D44F8DB6D8EABCDA1215B3">
    <w:name w:val="7478E23EB0D44F8DB6D8EABCDA1215B3"/>
  </w:style>
  <w:style w:type="paragraph" w:customStyle="1" w:styleId="84AD30559A754E5C977E9398D35E0717">
    <w:name w:val="84AD30559A754E5C977E9398D35E0717"/>
  </w:style>
  <w:style w:type="paragraph" w:customStyle="1" w:styleId="ADF50656EC364AED94E0ED27398AC089">
    <w:name w:val="ADF50656EC364AED94E0ED27398AC089"/>
  </w:style>
  <w:style w:type="paragraph" w:customStyle="1" w:styleId="44B72E4E9D724E3A992B6D8630863683">
    <w:name w:val="44B72E4E9D724E3A992B6D8630863683"/>
  </w:style>
  <w:style w:type="paragraph" w:customStyle="1" w:styleId="F6AA38EE4B74439CA7EC1205E93DF4CD">
    <w:name w:val="F6AA38EE4B74439CA7EC1205E93DF4CD"/>
  </w:style>
  <w:style w:type="paragraph" w:customStyle="1" w:styleId="73E2836E9A2F42119877D8A33A88B9A1">
    <w:name w:val="73E2836E9A2F42119877D8A33A88B9A1"/>
  </w:style>
  <w:style w:type="paragraph" w:customStyle="1" w:styleId="7A6DD1EC7CDF4F27A84CBB1712C9F160">
    <w:name w:val="7A6DD1EC7CDF4F27A84CBB1712C9F160"/>
  </w:style>
  <w:style w:type="paragraph" w:customStyle="1" w:styleId="A0966A8EBC854D70A0A1DB8E2BA58E4B">
    <w:name w:val="A0966A8EBC854D70A0A1DB8E2BA58E4B"/>
  </w:style>
  <w:style w:type="paragraph" w:customStyle="1" w:styleId="55B8C67034E7457287ACD9B7AB0502F1">
    <w:name w:val="55B8C67034E7457287ACD9B7AB0502F1"/>
  </w:style>
  <w:style w:type="paragraph" w:customStyle="1" w:styleId="D199646C158B494FB3BE24008E923761">
    <w:name w:val="D199646C158B494FB3BE24008E923761"/>
  </w:style>
  <w:style w:type="paragraph" w:customStyle="1" w:styleId="F09D0C271FBA4FD799A6D92821AC3C0E">
    <w:name w:val="F09D0C271FBA4FD799A6D92821AC3C0E"/>
  </w:style>
  <w:style w:type="paragraph" w:customStyle="1" w:styleId="783CC8C2BA5F420F87A6EC395C62264E">
    <w:name w:val="783CC8C2BA5F420F87A6EC395C62264E"/>
  </w:style>
  <w:style w:type="paragraph" w:customStyle="1" w:styleId="81D5D1805B0E46D9BCF7F9758664A4DC">
    <w:name w:val="81D5D1805B0E46D9BCF7F9758664A4DC"/>
  </w:style>
  <w:style w:type="paragraph" w:customStyle="1" w:styleId="6FAF8586A0C94B81B5BAF5CEA77B5FC4">
    <w:name w:val="6FAF8586A0C94B81B5BAF5CEA77B5FC4"/>
  </w:style>
  <w:style w:type="paragraph" w:customStyle="1" w:styleId="8571CE3C2D0C45AD88A4924E0E670EBF">
    <w:name w:val="8571CE3C2D0C45AD88A4924E0E670EBF"/>
  </w:style>
  <w:style w:type="paragraph" w:customStyle="1" w:styleId="E124D593908E4432A2A82A0128816D38">
    <w:name w:val="E124D593908E4432A2A82A0128816D38"/>
  </w:style>
  <w:style w:type="paragraph" w:customStyle="1" w:styleId="33C3A0E8BF194230B08EC9DE935030DF">
    <w:name w:val="33C3A0E8BF194230B08EC9DE935030DF"/>
  </w:style>
  <w:style w:type="paragraph" w:customStyle="1" w:styleId="9EFAFC65D3FF45D49DFB183B584E404A">
    <w:name w:val="9EFAFC65D3FF45D49DFB183B584E404A"/>
  </w:style>
  <w:style w:type="paragraph" w:customStyle="1" w:styleId="889A659E9AE9474C8120838D3B596727">
    <w:name w:val="889A659E9AE9474C8120838D3B596727"/>
  </w:style>
  <w:style w:type="paragraph" w:customStyle="1" w:styleId="EEF031EC4B834A7E947C8D7DCF661E6A">
    <w:name w:val="EEF031EC4B834A7E947C8D7DCF661E6A"/>
  </w:style>
  <w:style w:type="paragraph" w:customStyle="1" w:styleId="E881C7690EA943DBA8C566E3CAAE9A40">
    <w:name w:val="E881C7690EA943DBA8C566E3CAAE9A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PickCar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MS_Mappings xmlns="3d357825-9761-4b8c-a31b-21354df2aca3" xsi:nil="true"/>
    <DefaultSectionNames xmlns="3d357825-9761-4b8c-a31b-21354df2aca3" xsi:nil="true"/>
    <Self_Registration_Enabled xmlns="3d357825-9761-4b8c-a31b-21354df2aca3" xsi:nil="true"/>
    <Students xmlns="3d357825-9761-4b8c-a31b-21354df2aca3">
      <UserInfo>
        <DisplayName/>
        <AccountId xsi:nil="true"/>
        <AccountType/>
      </UserInfo>
    </Students>
    <Distribution_Groups xmlns="3d357825-9761-4b8c-a31b-21354df2aca3" xsi:nil="true"/>
    <IsNotebookLocked xmlns="3d357825-9761-4b8c-a31b-21354df2aca3" xsi:nil="true"/>
    <Has_Teacher_Only_SectionGroup xmlns="3d357825-9761-4b8c-a31b-21354df2aca3" xsi:nil="true"/>
    <CultureName xmlns="3d357825-9761-4b8c-a31b-21354df2aca3" xsi:nil="true"/>
    <Is_Collaboration_Space_Locked xmlns="3d357825-9761-4b8c-a31b-21354df2aca3" xsi:nil="true"/>
    <Templates xmlns="3d357825-9761-4b8c-a31b-21354df2aca3" xsi:nil="true"/>
    <NotebookType xmlns="3d357825-9761-4b8c-a31b-21354df2aca3" xsi:nil="true"/>
    <Teachers xmlns="3d357825-9761-4b8c-a31b-21354df2aca3">
      <UserInfo>
        <DisplayName/>
        <AccountId xsi:nil="true"/>
        <AccountType/>
      </UserInfo>
    </Teachers>
    <AppVersion xmlns="3d357825-9761-4b8c-a31b-21354df2aca3" xsi:nil="true"/>
    <Math_Settings xmlns="3d357825-9761-4b8c-a31b-21354df2aca3" xsi:nil="true"/>
    <Owner xmlns="3d357825-9761-4b8c-a31b-21354df2aca3">
      <UserInfo>
        <DisplayName/>
        <AccountId xsi:nil="true"/>
        <AccountType/>
      </UserInfo>
    </Owner>
    <TeamsChannelId xmlns="3d357825-9761-4b8c-a31b-21354df2aca3" xsi:nil="true"/>
    <Invited_Teachers xmlns="3d357825-9761-4b8c-a31b-21354df2aca3" xsi:nil="true"/>
    <Invited_Students xmlns="3d357825-9761-4b8c-a31b-21354df2aca3" xsi:nil="true"/>
    <FolderType xmlns="3d357825-9761-4b8c-a31b-21354df2aca3" xsi:nil="true"/>
    <Student_Groups xmlns="3d357825-9761-4b8c-a31b-21354df2aca3">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E57CC9F366FCFB438FC2430D6470202F" ma:contentTypeVersion="22" ma:contentTypeDescription="Yeni belge oluşturun." ma:contentTypeScope="" ma:versionID="6ee6e743fddb258c0c83f808ae762636">
  <xsd:schema xmlns:xsd="http://www.w3.org/2001/XMLSchema" xmlns:xs="http://www.w3.org/2001/XMLSchema" xmlns:p="http://schemas.microsoft.com/office/2006/metadata/properties" xmlns:ns3="3d357825-9761-4b8c-a31b-21354df2aca3" targetNamespace="http://schemas.microsoft.com/office/2006/metadata/properties" ma:root="true" ma:fieldsID="2040a846fa01d4b2f2ae4b576597ab38" ns3:_="">
    <xsd:import namespace="3d357825-9761-4b8c-a31b-21354df2aca3"/>
    <xsd:element name="properties">
      <xsd:complexType>
        <xsd:sequence>
          <xsd:element name="documentManagement">
            <xsd:complexType>
              <xsd:all>
                <xsd:element ref="ns3:MediaServiceMetadata" minOccurs="0"/>
                <xsd:element ref="ns3:MediaServiceFastMetadata"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357825-9761-4b8c-a31b-21354df2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bookType" ma:index="10" nillable="true" ma:displayName="Notebook Type" ma:internalName="NotebookType">
      <xsd:simpleType>
        <xsd:restriction base="dms:Text"/>
      </xsd:simpleType>
    </xsd:element>
    <xsd:element name="FolderType" ma:index="11" nillable="true" ma:displayName="Folder Type" ma:internalName="FolderType">
      <xsd:simpleType>
        <xsd:restriction base="dms:Text"/>
      </xsd:simpleType>
    </xsd:element>
    <xsd:element name="CultureName" ma:index="12" nillable="true" ma:displayName="Culture Name" ma:internalName="CultureName">
      <xsd:simpleType>
        <xsd:restriction base="dms:Text"/>
      </xsd:simpleType>
    </xsd:element>
    <xsd:element name="AppVersion" ma:index="13" nillable="true" ma:displayName="App Version" ma:internalName="AppVersion">
      <xsd:simpleType>
        <xsd:restriction base="dms:Text"/>
      </xsd:simpleType>
    </xsd:element>
    <xsd:element name="TeamsChannelId" ma:index="14" nillable="true" ma:displayName="Teams Channel Id" ma:internalName="TeamsChannelId">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6" nillable="true" ma:displayName="Math Settings" ma:internalName="Math_Settings">
      <xsd:simpleType>
        <xsd:restriction base="dms:Text"/>
      </xsd:simpleType>
    </xsd:element>
    <xsd:element name="DefaultSectionNames" ma:index="17" nillable="true" ma:displayName="Default Section Names" ma:internalName="DefaultSectionNames">
      <xsd:simpleType>
        <xsd:restriction base="dms:Note">
          <xsd:maxLength value="255"/>
        </xsd:restriction>
      </xsd:simpleType>
    </xsd:element>
    <xsd:element name="Templates" ma:index="18" nillable="true" ma:displayName="Templates" ma:internalName="Templates">
      <xsd:simpleType>
        <xsd:restriction base="dms:Note">
          <xsd:maxLength value="255"/>
        </xsd:restriction>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2" nillable="true" ma:displayName="Distribution Groups" ma:internalName="Distribution_Groups">
      <xsd:simpleType>
        <xsd:restriction base="dms:Note">
          <xsd:maxLength value="255"/>
        </xsd:restriction>
      </xsd:simpleType>
    </xsd:element>
    <xsd:element name="LMS_Mappings" ma:index="23" nillable="true" ma:displayName="LMS Mappings" ma:internalName="LMS_Mappings">
      <xsd:simpleType>
        <xsd:restriction base="dms:Note">
          <xsd:maxLength value="255"/>
        </xsd:restriction>
      </xsd:simple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IsNotebookLocked" ma:index="29"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Lar19</b:Tag>
    <b:SourceType>InternetSite</b:SourceType>
    <b:Guid>{A00FE7E4-C021-4686-BA22-323C3FF915C9}</b:Guid>
    <b:Author>
      <b:Author>
        <b:NameList xmlns:msxsl="urn:schemas-microsoft-com:xslt" xmlns:b="http://schemas.openxmlformats.org/officeDocument/2006/bibliography">
          <b:Person>
            <b:Last>Larson</b:Last>
            <b:First>Aaron</b:First>
            <b:Middle/>
          </b:Person>
        </b:NameList>
      </b:Author>
    </b:Author>
    <b:Title>Should You Fight Your Traffic Ticket?</b:Title>
    <b:InternetSiteTitle>ExpertLaw</b:InternetSiteTitle>
    <b:ProductionCompany/>
    <b:Year/>
    <b:Month/>
    <b:Day/>
    <b:YearAccessed>2019</b:YearAccessed>
    <b:MonthAccessed>8</b:MonthAccessed>
    <b:DayAccessed>19</b:DayAccessed>
    <b:URL>https://www.expertlaw.com/library/traffic_tickets/fighting_tickets.html</b:URL>
    <b:Version/>
    <b:ShortTitle/>
    <b:StandardNumber/>
    <b:Comments/>
    <b:Medium/>
    <b:DOI/>
    <b:RefOrder>1</b:RefOrder>
  </b:Source>
  <b:Source>
    <b:Tag>Tür19</b:Tag>
    <b:SourceType>InternetSite</b:SourceType>
    <b:Guid>{A6D33E44-A05D-44AA-92E1-6492EF4ABBB3}</b:Guid>
    <b:Title>Türkiye İstatistik Kurumu Web sayfalarına Hoş Geldiniz</b:Title>
    <b:InternetSiteTitle>Tuik.gov.tr</b:InternetSiteTitle>
    <b:ProductionCompany/>
    <b:Year/>
    <b:Month/>
    <b:Day/>
    <b:YearAccessed>2019</b:YearAccessed>
    <b:MonthAccessed>8</b:MonthAccessed>
    <b:DayAccessed>19</b:DayAccessed>
    <b:URL>http://www.tuik.gov.tr</b:URL>
    <b:Version/>
    <b:ShortTitle/>
    <b:StandardNumber/>
    <b:Comments/>
    <b:Medium/>
    <b:DOI/>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80F20-FCEE-4F97-B025-7B25B1D242E9}">
  <ds:schemaRefs>
    <ds:schemaRef ds:uri="http://schemas.microsoft.com/office/2006/metadata/properties"/>
    <ds:schemaRef ds:uri="http://schemas.microsoft.com/office/infopath/2007/PartnerControls"/>
    <ds:schemaRef ds:uri="3d357825-9761-4b8c-a31b-21354df2aca3"/>
  </ds:schemaRefs>
</ds:datastoreItem>
</file>

<file path=customXml/itemProps3.xml><?xml version="1.0" encoding="utf-8"?>
<ds:datastoreItem xmlns:ds="http://schemas.openxmlformats.org/officeDocument/2006/customXml" ds:itemID="{73D4937A-3C55-4B98-BB2C-6FECAE79E0FB}">
  <ds:schemaRefs>
    <ds:schemaRef ds:uri="http://schemas.microsoft.com/sharepoint/v3/contenttype/forms"/>
  </ds:schemaRefs>
</ds:datastoreItem>
</file>

<file path=customXml/itemProps4.xml><?xml version="1.0" encoding="utf-8"?>
<ds:datastoreItem xmlns:ds="http://schemas.openxmlformats.org/officeDocument/2006/customXml" ds:itemID="{B22173CC-3B6B-4488-B58F-7899F88153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357825-9761-4b8c-a31b-21354df2a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168E4B-9A06-4761-9EEB-4A4360B4D27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MLA style research paper.dotx</Template>
  <TotalTime>325</TotalTime>
  <Pages>8</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MAXIMUS HERO VI</dc:creator>
  <cp:keywords/>
  <dc:description/>
  <cp:lastModifiedBy>MAXIMUS HERO VI</cp:lastModifiedBy>
  <cp:revision>214</cp:revision>
  <dcterms:created xsi:type="dcterms:W3CDTF">2019-08-19T15:33:00Z</dcterms:created>
  <dcterms:modified xsi:type="dcterms:W3CDTF">2019-08-19T21:04:00Z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0x010100E57CC9F366FCFB438FC2430D6470202F</vt:lpwstr>
  </property>
</Properties>
</file>